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9C5F9D"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8C2BE1">
            <w:rPr>
              <w:bCs/>
              <w:noProof/>
            </w:rPr>
            <w:t>Background research……………………………………………………………………………………………………........6</w:t>
          </w:r>
        </w:p>
      </w:sdtContent>
    </w:sdt>
    <w:p w:rsidR="00C6554A" w:rsidRDefault="00896812" w:rsidP="00C6554A">
      <w:pPr>
        <w:pStyle w:val="ContactInfo"/>
      </w:pPr>
      <w:r>
        <w:t>Design sketches………</w:t>
      </w:r>
      <w:r w:rsidRPr="00896812">
        <w:t>………………………………………</w:t>
      </w:r>
      <w:r>
        <w:t>……………………………………………………………........8</w:t>
      </w:r>
      <w:r w:rsidR="00C6554A">
        <w:br w:type="page"/>
      </w:r>
    </w:p>
    <w:p w:rsidR="00C06DC1" w:rsidRPr="001F4411" w:rsidRDefault="00381D0A" w:rsidP="00C234C1">
      <w:pPr>
        <w:rPr>
          <w:color w:val="FF0000"/>
          <w:sz w:val="24"/>
          <w:szCs w:val="24"/>
          <w:u w:val="single"/>
        </w:rPr>
      </w:pPr>
      <w:r>
        <w:rPr>
          <w:color w:val="FF0000"/>
          <w:sz w:val="24"/>
          <w:szCs w:val="24"/>
          <w:u w:val="single"/>
        </w:rPr>
        <w:lastRenderedPageBreak/>
        <w:t>Design B</w:t>
      </w:r>
      <w:r w:rsidR="00C234C1" w:rsidRPr="00EC4D7A">
        <w:rPr>
          <w:color w:val="FF000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C234C1" w:rsidRDefault="00B94BBE" w:rsidP="00C234C1">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2A259E" w:rsidRPr="002A259E" w:rsidRDefault="002A259E" w:rsidP="00C234C1">
      <w:pPr>
        <w:pStyle w:val="ListParagraph"/>
        <w:numPr>
          <w:ilvl w:val="0"/>
          <w:numId w:val="17"/>
        </w:numPr>
        <w:rPr>
          <w:color w:val="000000" w:themeColor="text1"/>
          <w:sz w:val="24"/>
          <w:szCs w:val="24"/>
        </w:rPr>
      </w:pP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w:t>
      </w:r>
      <w:r w:rsidRPr="001F4411">
        <w:rPr>
          <w:color w:val="000000" w:themeColor="text1"/>
          <w:sz w:val="24"/>
          <w:szCs w:val="24"/>
        </w:rPr>
        <w:lastRenderedPageBreak/>
        <w:t>this is a tough market to corner because it is easy to mess up peoples orders and 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1F4411" w:rsidRDefault="00381D0A" w:rsidP="00C234C1">
      <w:pPr>
        <w:rPr>
          <w:color w:val="FF0000"/>
          <w:sz w:val="24"/>
          <w:szCs w:val="24"/>
        </w:rPr>
      </w:pPr>
      <w:r>
        <w:rPr>
          <w:color w:val="FF0000"/>
          <w:sz w:val="24"/>
          <w:szCs w:val="24"/>
          <w:u w:val="single"/>
        </w:rPr>
        <w:t xml:space="preserve">Area </w:t>
      </w:r>
      <w:r w:rsidR="007F2B12">
        <w:rPr>
          <w:color w:val="FF0000"/>
          <w:sz w:val="24"/>
          <w:szCs w:val="24"/>
          <w:u w:val="single"/>
        </w:rPr>
        <w:t>of</w:t>
      </w:r>
      <w:r>
        <w:rPr>
          <w:color w:val="FF0000"/>
          <w:sz w:val="24"/>
          <w:szCs w:val="24"/>
          <w:u w:val="single"/>
        </w:rPr>
        <w:t xml:space="preserve"> I</w:t>
      </w:r>
      <w:r w:rsidR="00E67B2D" w:rsidRPr="001F4411">
        <w:rPr>
          <w:color w:val="FF000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 xml:space="preserve">ix is easy to understand which makes it an amazing choice of program to use to make a website, but you do have to pay a monthly subscription which is not amazing because you many only be making a website once and will never need </w:t>
      </w:r>
      <w:r w:rsidR="00313E2E" w:rsidRPr="001F4411">
        <w:rPr>
          <w:color w:val="000000" w:themeColor="text1"/>
          <w:sz w:val="24"/>
          <w:szCs w:val="24"/>
        </w:rPr>
        <w:lastRenderedPageBreak/>
        <w:t>it again.</w:t>
      </w:r>
      <w:r w:rsidRPr="001F4411">
        <w:rPr>
          <w:color w:val="000000" w:themeColor="text1"/>
          <w:sz w:val="24"/>
          <w:szCs w:val="24"/>
        </w:rPr>
        <w:t xml:space="preserve"> </w:t>
      </w:r>
      <w:r w:rsidR="009965DC" w:rsidRPr="001F4411">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 xml:space="preserve">Squarespace is also a cheap affordable option with many different levels of designer program which takes you design to another level. With each level of subscription more </w:t>
      </w:r>
      <w:r w:rsidR="00FA0A20">
        <w:rPr>
          <w:color w:val="000000" w:themeColor="text1"/>
          <w:sz w:val="24"/>
          <w:szCs w:val="24"/>
        </w:rPr>
        <w:lastRenderedPageBreak/>
        <w:t>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1F4411" w:rsidRDefault="00FA0A20" w:rsidP="00C234C1">
      <w:pPr>
        <w:rPr>
          <w:color w:val="000000" w:themeColor="text1"/>
          <w:sz w:val="24"/>
          <w:szCs w:val="24"/>
        </w:rPr>
      </w:pPr>
      <w:r>
        <w:rPr>
          <w:color w:val="FF0000"/>
          <w:sz w:val="24"/>
          <w:szCs w:val="24"/>
          <w:u w:val="single"/>
        </w:rPr>
        <w:t>Flynn’s Design Athletic R</w:t>
      </w:r>
      <w:r w:rsidR="0031148A" w:rsidRPr="001F4411">
        <w:rPr>
          <w:color w:val="FF000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 xml:space="preserve">e Squad, Light Cycles, and Tron. This theme links in with colour choses because of the obsession with futuristic games he like bright neon colours and darkness to </w:t>
      </w:r>
      <w:r w:rsidR="00C848AC" w:rsidRPr="001F4411">
        <w:rPr>
          <w:color w:val="000000" w:themeColor="text1"/>
          <w:sz w:val="24"/>
          <w:szCs w:val="24"/>
        </w:rPr>
        <w:lastRenderedPageBreak/>
        <w:t>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Default="00F877BC" w:rsidP="00C234C1">
      <w:pPr>
        <w:rPr>
          <w:color w:val="000000" w:themeColor="text1"/>
          <w:sz w:val="24"/>
          <w:szCs w:val="24"/>
        </w:rPr>
      </w:pPr>
    </w:p>
    <w:p w:rsidR="007F2B12" w:rsidRDefault="007F2B12"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70528" behindDoc="0" locked="0" layoutInCell="1" allowOverlap="1">
            <wp:simplePos x="0" y="0"/>
            <wp:positionH relativeFrom="column">
              <wp:posOffset>2266950</wp:posOffset>
            </wp:positionH>
            <wp:positionV relativeFrom="paragraph">
              <wp:posOffset>663575</wp:posOffset>
            </wp:positionV>
            <wp:extent cx="3133725" cy="13227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14:sizeRelH relativeFrom="page">
              <wp14:pctWidth>0</wp14:pctWidth>
            </wp14:sizeRelH>
            <wp14:sizeRelV relativeFrom="page">
              <wp14:pctHeight>0</wp14:pctHeight>
            </wp14:sizeRelV>
          </wp:anchor>
        </w:drawing>
      </w:r>
      <w:r w:rsidRPr="007F2B12">
        <w:rPr>
          <w:color w:val="000000" w:themeColor="text1"/>
          <w:sz w:val="24"/>
          <w:szCs w:val="24"/>
        </w:rPr>
        <w:t>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designs that I added to the website relate to gaming in a way or relate to Tron the move. This project was started to create all the necessary items you need to start a website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7F2B12" w:rsidRDefault="007F2B12" w:rsidP="00C234C1">
      <w:pPr>
        <w:rPr>
          <w:color w:val="000000" w:themeColor="text1"/>
          <w:sz w:val="24"/>
          <w:szCs w:val="24"/>
        </w:rPr>
      </w:pPr>
    </w:p>
    <w:p w:rsidR="002A259E" w:rsidRDefault="002A259E"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69504" behindDoc="0" locked="0" layoutInCell="1" allowOverlap="1">
            <wp:simplePos x="0" y="0"/>
            <wp:positionH relativeFrom="margin">
              <wp:align>left</wp:align>
            </wp:positionH>
            <wp:positionV relativeFrom="paragraph">
              <wp:posOffset>273734</wp:posOffset>
            </wp:positionV>
            <wp:extent cx="2743200" cy="2066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r w:rsidRPr="002A259E">
        <w:rPr>
          <w:color w:val="000000" w:themeColor="text1"/>
          <w:sz w:val="24"/>
          <w:szCs w:val="24"/>
        </w:rPr>
        <w:t>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w:t>
      </w:r>
    </w:p>
    <w:p w:rsidR="002A259E" w:rsidRPr="001F4411" w:rsidRDefault="002A259E"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drawing>
          <wp:anchor distT="0" distB="0" distL="114300" distR="114300" simplePos="0" relativeHeight="251668480" behindDoc="0" locked="0" layoutInCell="1" allowOverlap="1">
            <wp:simplePos x="0" y="0"/>
            <wp:positionH relativeFrom="margin">
              <wp:posOffset>3991610</wp:posOffset>
            </wp:positionH>
            <wp:positionV relativeFrom="paragraph">
              <wp:posOffset>106045</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look futureistic and this helps with the colour theme and also relates to the games like Space Invaders, Tr</w:t>
      </w:r>
      <w:r w:rsidR="00F84DE6">
        <w:rPr>
          <w:noProof/>
          <w:color w:val="000000" w:themeColor="text1"/>
          <w:sz w:val="24"/>
          <w:szCs w:val="24"/>
          <w:lang w:val="en-AU" w:eastAsia="en-AU"/>
        </w:rPr>
        <w:t>on and galaga.</w:t>
      </w:r>
    </w:p>
    <w:p w:rsidR="00FA0A20" w:rsidRDefault="00FA0A20" w:rsidP="00C234C1">
      <w:pPr>
        <w:rPr>
          <w:noProof/>
          <w:color w:val="FF0000"/>
          <w:sz w:val="24"/>
          <w:szCs w:val="24"/>
          <w:u w:val="single"/>
          <w:lang w:val="en-AU" w:eastAsia="en-AU"/>
        </w:rPr>
      </w:pPr>
      <w:r>
        <w:rPr>
          <w:noProof/>
          <w:color w:val="FF0000"/>
          <w:sz w:val="24"/>
          <w:szCs w:val="24"/>
          <w:u w:val="single"/>
          <w:lang w:val="en-AU" w:eastAsia="en-AU"/>
        </w:rPr>
        <w:t>Data Communications Research</w:t>
      </w:r>
      <w:r w:rsidR="00381D0A">
        <w:rPr>
          <w:noProof/>
          <w:color w:val="FF0000"/>
          <w:sz w:val="24"/>
          <w:szCs w:val="24"/>
          <w:u w:val="single"/>
          <w:lang w:val="en-AU" w:eastAsia="en-AU"/>
        </w:rPr>
        <w:t>:</w:t>
      </w:r>
    </w:p>
    <w:p w:rsidR="003548D0" w:rsidRDefault="00F84DE6" w:rsidP="00C234C1">
      <w:pPr>
        <w:rPr>
          <w:noProof/>
          <w:color w:val="000000" w:themeColor="text1"/>
          <w:sz w:val="24"/>
          <w:szCs w:val="24"/>
          <w:lang w:val="en-AU" w:eastAsia="en-AU"/>
        </w:rPr>
      </w:pPr>
      <w:r>
        <w:rPr>
          <w:noProof/>
          <w:color w:val="000000" w:themeColor="text1"/>
          <w:sz w:val="24"/>
          <w:szCs w:val="24"/>
          <w:lang w:val="en-AU" w:eastAsia="en-AU"/>
        </w:rPr>
        <w:t xml:space="preserve">There are 5 basic parts to data communication, this </w:t>
      </w:r>
      <w:r w:rsidR="002A259E">
        <w:rPr>
          <w:noProof/>
          <w:color w:val="000000" w:themeColor="text1"/>
          <w:sz w:val="24"/>
          <w:szCs w:val="24"/>
          <w:lang w:val="en-AU" w:eastAsia="en-AU"/>
        </w:rPr>
        <w:t xml:space="preserve">5 parts are the message, sender, reciver, medium, incoder and the decoder. The message is the data that you are trying to send to another place, this is what you need to do every other process to transfer the data. You will also need a sender for is address on the internet to be able to send the data, you need to be connected to the internet to be able to send this messages. The message is sent through a meduim which is the internet, this will end at the reciver that will </w:t>
      </w:r>
      <w:r w:rsidR="00F61020">
        <w:rPr>
          <w:noProof/>
          <w:color w:val="000000" w:themeColor="text1"/>
          <w:sz w:val="24"/>
          <w:szCs w:val="24"/>
          <w:lang w:val="en-AU" w:eastAsia="en-AU"/>
        </w:rPr>
        <w:t xml:space="preserve">decode the imformation coming through the medium. If there is no incoder and decoder the information will not pass theough the medium. The incoder changes the information so it can go through the medium easyer but if you do not have the decoder the other divice can not read the incoded information, this </w:t>
      </w:r>
      <w:r w:rsidR="003548D0">
        <w:rPr>
          <w:noProof/>
          <w:color w:val="000000" w:themeColor="text1"/>
          <w:sz w:val="24"/>
          <w:szCs w:val="24"/>
          <w:lang w:val="en-AU" w:eastAsia="en-AU"/>
        </w:rPr>
        <w:t>works the same way with the incoder, if you do not have an incoder the information can’t even leave the divice.</w:t>
      </w:r>
      <w:r w:rsidR="003548D0">
        <w:rPr>
          <w:noProof/>
          <w:color w:val="000000" w:themeColor="text1"/>
          <w:sz w:val="24"/>
          <w:szCs w:val="24"/>
          <w:lang w:val="en-AU" w:eastAsia="en-AU"/>
        </w:rPr>
        <w:br/>
      </w:r>
      <w:r w:rsidR="003548D0">
        <w:rPr>
          <w:noProof/>
          <w:color w:val="000000" w:themeColor="text1"/>
          <w:sz w:val="24"/>
          <w:szCs w:val="24"/>
          <w:lang w:val="en-AU" w:eastAsia="en-AU"/>
        </w:rPr>
        <w:br/>
        <w:t>With this in mind you could implament techniques in</w:t>
      </w:r>
      <w:r w:rsidR="00995EBC">
        <w:rPr>
          <w:noProof/>
          <w:color w:val="000000" w:themeColor="text1"/>
          <w:sz w:val="24"/>
          <w:szCs w:val="24"/>
          <w:lang w:val="en-AU" w:eastAsia="en-AU"/>
        </w:rPr>
        <w:t xml:space="preserve"> to designing your website that will make it easier to send the information to other people this can include making image sizes smaller or use different image </w:t>
      </w:r>
      <w:r w:rsidR="00B72B57">
        <w:rPr>
          <w:noProof/>
          <w:color w:val="000000" w:themeColor="text1"/>
          <w:sz w:val="24"/>
          <w:szCs w:val="24"/>
          <w:lang w:val="en-AU" w:eastAsia="en-AU"/>
        </w:rPr>
        <w:t>files that make the package for</w:t>
      </w:r>
      <w:r w:rsidR="00995EBC">
        <w:rPr>
          <w:noProof/>
          <w:color w:val="000000" w:themeColor="text1"/>
          <w:sz w:val="24"/>
          <w:szCs w:val="24"/>
          <w:lang w:val="en-AU" w:eastAsia="en-AU"/>
        </w:rPr>
        <w:t xml:space="preserve">the image easier to incode and decode. </w:t>
      </w:r>
      <w:r w:rsidR="00896812">
        <w:rPr>
          <w:noProof/>
          <w:color w:val="000000" w:themeColor="text1"/>
          <w:sz w:val="24"/>
          <w:szCs w:val="24"/>
          <w:lang w:val="en-AU" w:eastAsia="en-AU"/>
        </w:rPr>
        <w:t xml:space="preserve">Imagess are send in packages that are given specail code that tells the other side how to reasemble thei mage or text so it dose not have gumbiled up pixels. </w:t>
      </w:r>
    </w:p>
    <w:p w:rsidR="00896812" w:rsidRDefault="00896812" w:rsidP="00C234C1">
      <w:pPr>
        <w:rPr>
          <w:noProof/>
          <w:color w:val="000000" w:themeColor="text1"/>
          <w:sz w:val="24"/>
          <w:szCs w:val="24"/>
          <w:lang w:val="en-AU" w:eastAsia="en-AU"/>
        </w:rPr>
      </w:pPr>
    </w:p>
    <w:p w:rsidR="007F2B12" w:rsidRDefault="007F2B12" w:rsidP="00C234C1">
      <w:pPr>
        <w:rPr>
          <w:noProof/>
          <w:color w:val="FF0000"/>
          <w:sz w:val="24"/>
          <w:szCs w:val="24"/>
          <w:lang w:val="en-AU" w:eastAsia="en-AU"/>
        </w:rPr>
      </w:pPr>
      <w:r>
        <w:rPr>
          <w:noProof/>
          <w:color w:val="FF0000"/>
          <w:sz w:val="24"/>
          <w:szCs w:val="24"/>
          <w:u w:val="single"/>
          <w:lang w:val="en-AU" w:eastAsia="en-AU"/>
        </w:rPr>
        <w:t>Design sketches</w:t>
      </w:r>
      <w:r w:rsidR="00346EF0">
        <w:rPr>
          <w:noProof/>
          <w:color w:val="FF0000"/>
          <w:sz w:val="24"/>
          <w:szCs w:val="24"/>
          <w:lang w:val="en-AU" w:eastAsia="en-AU"/>
        </w:rPr>
        <w:t>:</w:t>
      </w:r>
    </w:p>
    <w:p w:rsidR="00166182" w:rsidRDefault="00346EF0" w:rsidP="00C234C1">
      <w:pPr>
        <w:rPr>
          <w:noProof/>
          <w:color w:val="000000" w:themeColor="text1"/>
          <w:sz w:val="24"/>
          <w:szCs w:val="24"/>
          <w:lang w:val="en-AU" w:eastAsia="en-AU"/>
        </w:rPr>
      </w:pPr>
      <w:r>
        <w:rPr>
          <w:noProof/>
          <w:color w:val="000000" w:themeColor="text1"/>
          <w:sz w:val="24"/>
          <w:szCs w:val="24"/>
          <w:lang w:val="en-AU" w:eastAsia="en-AU"/>
        </w:rPr>
        <w:lastRenderedPageBreak/>
        <w:t xml:space="preserve">My </w:t>
      </w:r>
      <w:r w:rsidR="00166182">
        <w:rPr>
          <w:noProof/>
          <w:color w:val="000000" w:themeColor="text1"/>
          <w:sz w:val="24"/>
          <w:szCs w:val="24"/>
          <w:lang w:val="en-AU" w:eastAsia="en-AU"/>
        </w:rPr>
        <w:t>orignal wire</w:t>
      </w:r>
      <w:r>
        <w:rPr>
          <w:noProof/>
          <w:color w:val="000000" w:themeColor="text1"/>
          <w:sz w:val="24"/>
          <w:szCs w:val="24"/>
          <w:lang w:val="en-AU" w:eastAsia="en-AU"/>
        </w:rPr>
        <w:t>fram</w:t>
      </w:r>
      <w:r w:rsidR="00166182">
        <w:rPr>
          <w:noProof/>
          <w:color w:val="000000" w:themeColor="text1"/>
          <w:sz w:val="24"/>
          <w:szCs w:val="24"/>
          <w:lang w:val="en-AU" w:eastAsia="en-AU"/>
        </w:rPr>
        <w:t>e</w:t>
      </w:r>
      <w:r>
        <w:rPr>
          <w:noProof/>
          <w:color w:val="000000" w:themeColor="text1"/>
          <w:sz w:val="24"/>
          <w:szCs w:val="24"/>
          <w:lang w:val="en-AU" w:eastAsia="en-AU"/>
        </w:rPr>
        <w:t xml:space="preserve"> was a basic website that had one slider and all the product parts are below the slider. </w:t>
      </w:r>
      <w:r w:rsidR="00166182">
        <w:rPr>
          <w:noProof/>
          <w:color w:val="000000" w:themeColor="text1"/>
          <w:sz w:val="24"/>
          <w:szCs w:val="24"/>
          <w:lang w:val="en-AU" w:eastAsia="en-AU"/>
        </w:rPr>
        <w:t>The first wire fram that I designed on paper did not become the real website because I under estimated how hard it would be to program a website to the exact spesifcations, I made my website a lot more basic than what I wanted it to be. The wireframe was also very basic, I have low expectations going into this project because I through I would have given up half way through.</w:t>
      </w:r>
      <w:r w:rsidR="00166182">
        <w:rPr>
          <w:noProof/>
          <w:color w:val="000000" w:themeColor="text1"/>
          <w:sz w:val="24"/>
          <w:szCs w:val="24"/>
          <w:lang w:val="en-AU" w:eastAsia="en-AU"/>
        </w:rPr>
        <w:br/>
      </w:r>
    </w:p>
    <w:p w:rsidR="00166182" w:rsidRPr="00346EF0" w:rsidRDefault="00166182" w:rsidP="00C234C1">
      <w:pPr>
        <w:rPr>
          <w:noProof/>
          <w:color w:val="000000" w:themeColor="text1"/>
          <w:sz w:val="24"/>
          <w:szCs w:val="24"/>
          <w:lang w:val="en-AU" w:eastAsia="en-AU"/>
        </w:rPr>
      </w:pPr>
      <w:r>
        <w:rPr>
          <w:noProof/>
          <w:color w:val="000000" w:themeColor="text1"/>
          <w:sz w:val="24"/>
          <w:szCs w:val="24"/>
          <w:lang w:val="en-AU" w:eastAsia="en-AU"/>
        </w:rPr>
        <w:t xml:space="preserve">My second wireframe had </w:t>
      </w:r>
      <w:bookmarkStart w:id="5" w:name="_GoBack"/>
      <w:bookmarkEnd w:id="5"/>
    </w:p>
    <w:p w:rsidR="00706218" w:rsidRDefault="00706218" w:rsidP="00C234C1">
      <w:pPr>
        <w:rPr>
          <w:color w:val="FF0000"/>
          <w:sz w:val="24"/>
          <w:szCs w:val="24"/>
          <w:u w:val="single"/>
        </w:rPr>
      </w:pPr>
      <w:r>
        <w:rPr>
          <w:color w:val="FF0000"/>
          <w:sz w:val="24"/>
          <w:szCs w:val="24"/>
          <w:u w:val="single"/>
        </w:rPr>
        <w:t>Bibliography:</w:t>
      </w:r>
    </w:p>
    <w:p w:rsidR="00C848AC" w:rsidRDefault="009C5F9D" w:rsidP="00C234C1">
      <w:pPr>
        <w:rPr>
          <w:color w:val="000000" w:themeColor="text1"/>
          <w:sz w:val="24"/>
          <w:szCs w:val="24"/>
        </w:rPr>
      </w:pPr>
      <w:hyperlink r:id="rId20" w:history="1">
        <w:r w:rsidR="00E42B31" w:rsidRPr="00057493">
          <w:rPr>
            <w:rStyle w:val="Hyperlink"/>
            <w:sz w:val="24"/>
            <w:szCs w:val="24"/>
          </w:rPr>
          <w:t>https://www.websitetooltester.com/en/reviews/squarespace-review/</w:t>
        </w:r>
      </w:hyperlink>
    </w:p>
    <w:p w:rsidR="00E42B31" w:rsidRDefault="009C5F9D" w:rsidP="00C234C1">
      <w:pPr>
        <w:rPr>
          <w:color w:val="000000" w:themeColor="text1"/>
          <w:sz w:val="24"/>
          <w:szCs w:val="24"/>
        </w:rPr>
      </w:pPr>
      <w:hyperlink r:id="rId21" w:history="1">
        <w:r w:rsidR="003548D0" w:rsidRPr="001D77D4">
          <w:rPr>
            <w:rStyle w:val="Hyperlink"/>
            <w:sz w:val="24"/>
            <w:szCs w:val="24"/>
          </w:rPr>
          <w:t>https://www.desktopclass.com/computer-it/what-is-data-communications-and-signal.html</w:t>
        </w:r>
      </w:hyperlink>
    </w:p>
    <w:p w:rsidR="003548D0" w:rsidRDefault="003548D0" w:rsidP="00C234C1">
      <w:pPr>
        <w:rPr>
          <w:color w:val="000000" w:themeColor="text1"/>
          <w:sz w:val="24"/>
          <w:szCs w:val="24"/>
        </w:rPr>
      </w:pPr>
    </w:p>
    <w:p w:rsidR="00346EF0" w:rsidRDefault="00346EF0" w:rsidP="00C234C1">
      <w:pPr>
        <w:rPr>
          <w:color w:val="000000" w:themeColor="text1"/>
          <w:sz w:val="24"/>
          <w:szCs w:val="24"/>
        </w:rPr>
      </w:pPr>
    </w:p>
    <w:p w:rsidR="00346EF0" w:rsidRPr="00346EF0" w:rsidRDefault="00346EF0" w:rsidP="00C234C1">
      <w:pPr>
        <w:rPr>
          <w:color w:val="000000" w:themeColor="text1"/>
          <w:sz w:val="24"/>
          <w:szCs w:val="24"/>
        </w:rPr>
      </w:pPr>
    </w:p>
    <w:sectPr w:rsidR="00346EF0" w:rsidRPr="00346EF0">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9C5F9D">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166182"/>
    <w:rsid w:val="001F4411"/>
    <w:rsid w:val="002502A4"/>
    <w:rsid w:val="002554CD"/>
    <w:rsid w:val="00293B83"/>
    <w:rsid w:val="002A259E"/>
    <w:rsid w:val="002B4294"/>
    <w:rsid w:val="0031148A"/>
    <w:rsid w:val="00313E2E"/>
    <w:rsid w:val="00333D0D"/>
    <w:rsid w:val="00346EF0"/>
    <w:rsid w:val="003548D0"/>
    <w:rsid w:val="00371990"/>
    <w:rsid w:val="00381D0A"/>
    <w:rsid w:val="003A6D12"/>
    <w:rsid w:val="003D5211"/>
    <w:rsid w:val="003E1FD5"/>
    <w:rsid w:val="004C049F"/>
    <w:rsid w:val="005000E2"/>
    <w:rsid w:val="00504DE9"/>
    <w:rsid w:val="006A3CE7"/>
    <w:rsid w:val="00706218"/>
    <w:rsid w:val="00750BFF"/>
    <w:rsid w:val="007F2B12"/>
    <w:rsid w:val="00874044"/>
    <w:rsid w:val="00896812"/>
    <w:rsid w:val="008B054F"/>
    <w:rsid w:val="008C2BE1"/>
    <w:rsid w:val="008C3330"/>
    <w:rsid w:val="008D0F6F"/>
    <w:rsid w:val="00995EBC"/>
    <w:rsid w:val="009965DC"/>
    <w:rsid w:val="0099673F"/>
    <w:rsid w:val="009A3E0B"/>
    <w:rsid w:val="009C5F9D"/>
    <w:rsid w:val="00A518B5"/>
    <w:rsid w:val="00A955B6"/>
    <w:rsid w:val="00B72B57"/>
    <w:rsid w:val="00B94BBE"/>
    <w:rsid w:val="00C06DC1"/>
    <w:rsid w:val="00C234C1"/>
    <w:rsid w:val="00C6554A"/>
    <w:rsid w:val="00C848AC"/>
    <w:rsid w:val="00CA6607"/>
    <w:rsid w:val="00CD67FD"/>
    <w:rsid w:val="00D0725F"/>
    <w:rsid w:val="00D477B1"/>
    <w:rsid w:val="00D62FDA"/>
    <w:rsid w:val="00E222DD"/>
    <w:rsid w:val="00E42B31"/>
    <w:rsid w:val="00E67B2D"/>
    <w:rsid w:val="00EC4D7A"/>
    <w:rsid w:val="00ED7C44"/>
    <w:rsid w:val="00F01459"/>
    <w:rsid w:val="00F24187"/>
    <w:rsid w:val="00F61020"/>
    <w:rsid w:val="00F84DE6"/>
    <w:rsid w:val="00F877BC"/>
    <w:rsid w:val="00F90E60"/>
    <w:rsid w:val="00FA0A20"/>
    <w:rsid w:val="00FB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964EA6A"/>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desktopclass.com/computer-it/what-is-data-communications-and-signal.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websitetooltester.com/en/reviews/squarespace-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00377-4D32-426D-B809-BA45EC2F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281</TotalTime>
  <Pages>9</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10</cp:revision>
  <dcterms:created xsi:type="dcterms:W3CDTF">2019-09-02T23:30:00Z</dcterms:created>
  <dcterms:modified xsi:type="dcterms:W3CDTF">2019-09-16T23:50:00Z</dcterms:modified>
</cp:coreProperties>
</file>