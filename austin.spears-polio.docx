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B72B57"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C6554A" w:rsidP="00C6554A">
      <w:pPr>
        <w:pStyle w:val="ContactInfo"/>
      </w:pPr>
      <w:r>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C234C1">
      <w:pPr>
        <w:pStyle w:val="ListParagraph"/>
        <w:numPr>
          <w:ilvl w:val="0"/>
          <w:numId w:val="17"/>
        </w:num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add a stylish logo to catch the viewer’s eyes, also I need bright colours to stand out. </w:t>
      </w:r>
      <w:r w:rsidRPr="001F4411">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w:t>
      </w:r>
      <w:r w:rsidR="00EC4D7A" w:rsidRPr="001F4411">
        <w:rPr>
          <w:color w:val="000000" w:themeColor="text1"/>
          <w:sz w:val="24"/>
          <w:szCs w:val="24"/>
        </w:rPr>
        <w:t>designs that I added to the web</w:t>
      </w:r>
      <w:r w:rsidRPr="001F4411">
        <w:rPr>
          <w:color w:val="000000" w:themeColor="text1"/>
          <w:sz w:val="24"/>
          <w:szCs w:val="24"/>
        </w:rPr>
        <w:t>site relate to gaming in a way or relate to Tron the move. This project was started to create all the necessar</w:t>
      </w:r>
      <w:r w:rsidR="00EC4D7A" w:rsidRPr="001F4411">
        <w:rPr>
          <w:color w:val="000000" w:themeColor="text1"/>
          <w:sz w:val="24"/>
          <w:szCs w:val="24"/>
        </w:rPr>
        <w:t xml:space="preserve">y items you need to start a </w:t>
      </w:r>
      <w:r w:rsidR="00EC4D7A" w:rsidRPr="001F4411">
        <w:rPr>
          <w:color w:val="000000" w:themeColor="text1"/>
          <w:sz w:val="24"/>
          <w:szCs w:val="24"/>
        </w:rPr>
        <w:lastRenderedPageBreak/>
        <w:t>web</w:t>
      </w:r>
      <w:r w:rsidRPr="001F4411">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 xml:space="preserve">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w:t>
      </w:r>
      <w:r w:rsidRPr="001F4411">
        <w:rPr>
          <w:color w:val="000000" w:themeColor="text1"/>
          <w:sz w:val="24"/>
          <w:szCs w:val="24"/>
        </w:rPr>
        <w:lastRenderedPageBreak/>
        <w:t>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Area Of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Squarespace is also a cheap affordable option with many different levels of designer program which takes you design to another level. With each level of subscription more 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lastRenderedPageBreak/>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w:t>
      </w:r>
      <w:r w:rsidRPr="002A259E">
        <w:rPr>
          <w:color w:val="000000" w:themeColor="text1"/>
          <w:sz w:val="24"/>
          <w:szCs w:val="24"/>
        </w:rPr>
        <w:lastRenderedPageBreak/>
        <w:t>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3548D0" w:rsidRPr="00995EBC"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w:t>
      </w:r>
      <w:r w:rsidR="00995EBC">
        <w:rPr>
          <w:noProof/>
          <w:color w:val="000000" w:themeColor="text1"/>
          <w:sz w:val="24"/>
          <w:szCs w:val="24"/>
          <w:lang w:val="en-AU" w:eastAsia="en-AU"/>
        </w:rPr>
        <w:lastRenderedPageBreak/>
        <w:t xml:space="preserve">making image sizes smaller or use different image </w:t>
      </w:r>
      <w:r w:rsidR="00B72B57">
        <w:rPr>
          <w:noProof/>
          <w:color w:val="000000" w:themeColor="text1"/>
          <w:sz w:val="24"/>
          <w:szCs w:val="24"/>
          <w:lang w:val="en-AU" w:eastAsia="en-AU"/>
        </w:rPr>
        <w:t>files that make the package for</w:t>
      </w:r>
      <w:bookmarkStart w:id="5" w:name="_GoBack"/>
      <w:bookmarkEnd w:id="5"/>
      <w:r w:rsidR="00995EBC">
        <w:rPr>
          <w:noProof/>
          <w:color w:val="000000" w:themeColor="text1"/>
          <w:sz w:val="24"/>
          <w:szCs w:val="24"/>
          <w:lang w:val="en-AU" w:eastAsia="en-AU"/>
        </w:rPr>
        <w:t xml:space="preserve">the image easier to incode and decode. </w:t>
      </w:r>
    </w:p>
    <w:p w:rsidR="00706218" w:rsidRDefault="00706218" w:rsidP="00C234C1">
      <w:pPr>
        <w:rPr>
          <w:color w:val="FF0000"/>
          <w:sz w:val="24"/>
          <w:szCs w:val="24"/>
          <w:u w:val="single"/>
        </w:rPr>
      </w:pPr>
      <w:r>
        <w:rPr>
          <w:color w:val="FF0000"/>
          <w:sz w:val="24"/>
          <w:szCs w:val="24"/>
          <w:u w:val="single"/>
        </w:rPr>
        <w:t>Bibliography:</w:t>
      </w:r>
    </w:p>
    <w:p w:rsidR="00C848AC" w:rsidRDefault="00B72B57" w:rsidP="00C234C1">
      <w:pPr>
        <w:rPr>
          <w:color w:val="000000" w:themeColor="text1"/>
          <w:sz w:val="24"/>
          <w:szCs w:val="24"/>
        </w:rPr>
      </w:pPr>
      <w:hyperlink r:id="rId20" w:history="1">
        <w:r w:rsidR="00E42B31" w:rsidRPr="00057493">
          <w:rPr>
            <w:rStyle w:val="Hyperlink"/>
            <w:sz w:val="24"/>
            <w:szCs w:val="24"/>
          </w:rPr>
          <w:t>https://www.web</w:t>
        </w:r>
        <w:r w:rsidR="00E42B31" w:rsidRPr="00057493">
          <w:rPr>
            <w:rStyle w:val="Hyperlink"/>
            <w:sz w:val="24"/>
            <w:szCs w:val="24"/>
          </w:rPr>
          <w:t>s</w:t>
        </w:r>
        <w:r w:rsidR="00E42B31" w:rsidRPr="00057493">
          <w:rPr>
            <w:rStyle w:val="Hyperlink"/>
            <w:sz w:val="24"/>
            <w:szCs w:val="24"/>
          </w:rPr>
          <w:t>itetooltester.com/en/reviews/s</w:t>
        </w:r>
        <w:r w:rsidR="00E42B31" w:rsidRPr="00057493">
          <w:rPr>
            <w:rStyle w:val="Hyperlink"/>
            <w:sz w:val="24"/>
            <w:szCs w:val="24"/>
          </w:rPr>
          <w:t>q</w:t>
        </w:r>
        <w:r w:rsidR="00E42B31" w:rsidRPr="00057493">
          <w:rPr>
            <w:rStyle w:val="Hyperlink"/>
            <w:sz w:val="24"/>
            <w:szCs w:val="24"/>
          </w:rPr>
          <w:t>uarespace-review/</w:t>
        </w:r>
      </w:hyperlink>
    </w:p>
    <w:p w:rsidR="00E42B31" w:rsidRDefault="003548D0" w:rsidP="00C234C1">
      <w:pPr>
        <w:rPr>
          <w:color w:val="000000" w:themeColor="text1"/>
          <w:sz w:val="24"/>
          <w:szCs w:val="24"/>
        </w:rPr>
      </w:pPr>
      <w:hyperlink r:id="rId21" w:history="1">
        <w:r w:rsidRPr="001D77D4">
          <w:rPr>
            <w:rStyle w:val="Hyperlink"/>
            <w:sz w:val="24"/>
            <w:szCs w:val="24"/>
          </w:rPr>
          <w:t>https://www.desktopclass.com/computer-it/w</w:t>
        </w:r>
        <w:r w:rsidRPr="001D77D4">
          <w:rPr>
            <w:rStyle w:val="Hyperlink"/>
            <w:sz w:val="24"/>
            <w:szCs w:val="24"/>
          </w:rPr>
          <w:t>h</w:t>
        </w:r>
        <w:r w:rsidRPr="001D77D4">
          <w:rPr>
            <w:rStyle w:val="Hyperlink"/>
            <w:sz w:val="24"/>
            <w:szCs w:val="24"/>
          </w:rPr>
          <w:t>at-is-data-communications-and-signal.html</w:t>
        </w:r>
      </w:hyperlink>
    </w:p>
    <w:p w:rsidR="003548D0" w:rsidRPr="00706218" w:rsidRDefault="003548D0" w:rsidP="00C234C1">
      <w:pPr>
        <w:rPr>
          <w:color w:val="000000" w:themeColor="text1"/>
          <w:sz w:val="24"/>
          <w:szCs w:val="24"/>
        </w:rPr>
      </w:pPr>
    </w:p>
    <w:sectPr w:rsidR="003548D0" w:rsidRPr="00706218">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B72B5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1F4411"/>
    <w:rsid w:val="002502A4"/>
    <w:rsid w:val="002554CD"/>
    <w:rsid w:val="00293B83"/>
    <w:rsid w:val="002A259E"/>
    <w:rsid w:val="002B4294"/>
    <w:rsid w:val="0031148A"/>
    <w:rsid w:val="00313E2E"/>
    <w:rsid w:val="00333D0D"/>
    <w:rsid w:val="003548D0"/>
    <w:rsid w:val="00371990"/>
    <w:rsid w:val="00381D0A"/>
    <w:rsid w:val="003A6D12"/>
    <w:rsid w:val="003D5211"/>
    <w:rsid w:val="003E1FD5"/>
    <w:rsid w:val="004C049F"/>
    <w:rsid w:val="005000E2"/>
    <w:rsid w:val="00504DE9"/>
    <w:rsid w:val="006A3CE7"/>
    <w:rsid w:val="00706218"/>
    <w:rsid w:val="00750BFF"/>
    <w:rsid w:val="00874044"/>
    <w:rsid w:val="008B054F"/>
    <w:rsid w:val="008C2BE1"/>
    <w:rsid w:val="008C3330"/>
    <w:rsid w:val="008D0F6F"/>
    <w:rsid w:val="00995EBC"/>
    <w:rsid w:val="009965DC"/>
    <w:rsid w:val="0099673F"/>
    <w:rsid w:val="009A3E0B"/>
    <w:rsid w:val="00A518B5"/>
    <w:rsid w:val="00A955B6"/>
    <w:rsid w:val="00B72B57"/>
    <w:rsid w:val="00B94BBE"/>
    <w:rsid w:val="00C06DC1"/>
    <w:rsid w:val="00C234C1"/>
    <w:rsid w:val="00C6554A"/>
    <w:rsid w:val="00C848AC"/>
    <w:rsid w:val="00CA6607"/>
    <w:rsid w:val="00CD67FD"/>
    <w:rsid w:val="00D0725F"/>
    <w:rsid w:val="00D477B1"/>
    <w:rsid w:val="00D62FDA"/>
    <w:rsid w:val="00E222DD"/>
    <w:rsid w:val="00E42B31"/>
    <w:rsid w:val="00E67B2D"/>
    <w:rsid w:val="00EC4D7A"/>
    <w:rsid w:val="00ED7C44"/>
    <w:rsid w:val="00F01459"/>
    <w:rsid w:val="00F24187"/>
    <w:rsid w:val="00F61020"/>
    <w:rsid w:val="00F84DE6"/>
    <w:rsid w:val="00F877BC"/>
    <w:rsid w:val="00F90E60"/>
    <w:rsid w:val="00FA0A20"/>
    <w:rsid w:val="00FB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3638CB2"/>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esktopclass.com/computer-it/what-is-data-communications-and-signal.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ebsitetooltester.com/en/reviews/squarespace-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773D8-A05F-4C87-A2D1-737487D0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238</TotalTime>
  <Pages>9</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9</cp:revision>
  <dcterms:created xsi:type="dcterms:W3CDTF">2019-09-02T23:30:00Z</dcterms:created>
  <dcterms:modified xsi:type="dcterms:W3CDTF">2019-09-12T23:58:00Z</dcterms:modified>
</cp:coreProperties>
</file>