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D3764" w:rsidP="00C6554A">
      <w:pPr>
        <w:pStyle w:val="Photo"/>
      </w:pPr>
      <w:bookmarkStart w:id="0" w:name="_Toc321147149"/>
      <w:bookmarkStart w:id="1" w:name="_Toc318188227"/>
      <w:bookmarkStart w:id="2" w:name="_Toc318188327"/>
      <w:bookmarkStart w:id="3" w:name="_Toc318189312"/>
      <w:bookmarkStart w:id="4" w:name="_Toc321147011"/>
      <w:r>
        <w:t>+</w:t>
      </w:r>
      <w:r w:rsidR="00A518B5">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r w:rsidR="00326081">
            <w:t>Design brief………………………………………………………………………………………………………………………….2</w:t>
          </w:r>
        </w:p>
        <w:p w:rsidR="00A518B5" w:rsidRPr="00A518B5" w:rsidRDefault="009640A4" w:rsidP="00504DE9">
          <w:pPr>
            <w:pStyle w:val="TOC2"/>
            <w:tabs>
              <w:tab w:val="right" w:leader="dot" w:pos="8630"/>
            </w:tabs>
            <w:ind w:left="0"/>
            <w:rPr>
              <w:noProof/>
              <w:color w:val="835D00" w:themeColor="accent3" w:themeShade="80"/>
              <w:u w:val="single"/>
            </w:rPr>
          </w:pPr>
          <w:hyperlink w:anchor="_Toc17971642" w:history="1">
            <w:r w:rsidR="00326081">
              <w:rPr>
                <w:rStyle w:val="Hyperlink"/>
                <w:noProof/>
              </w:rPr>
              <w:t>Area</w:t>
            </w:r>
          </w:hyperlink>
          <w:r w:rsidR="00326081">
            <w:rPr>
              <w:noProof/>
            </w:rPr>
            <w:t xml:space="preserve"> of investication……………………………………………………………………………………….……………………3</w:t>
          </w:r>
        </w:p>
        <w:p w:rsidR="004367A6" w:rsidRDefault="00A518B5" w:rsidP="004367A6">
          <w:pPr>
            <w:rPr>
              <w:bCs/>
              <w:noProof/>
            </w:rPr>
          </w:pPr>
          <w:r>
            <w:rPr>
              <w:b/>
              <w:bCs/>
              <w:noProof/>
            </w:rPr>
            <w:fldChar w:fldCharType="end"/>
          </w:r>
          <w:r w:rsidR="00386119">
            <w:rPr>
              <w:bCs/>
              <w:noProof/>
            </w:rPr>
            <w:t>Flynn’s design athstetic</w:t>
          </w:r>
          <w:r w:rsidR="008C2BE1">
            <w:rPr>
              <w:bCs/>
              <w:noProof/>
            </w:rPr>
            <w:t>…………………………</w:t>
          </w:r>
          <w:r w:rsidR="00386119">
            <w:rPr>
              <w:bCs/>
              <w:noProof/>
            </w:rPr>
            <w:t>…………………………………………………………………………</w:t>
          </w:r>
          <w:r w:rsidR="008C2BE1">
            <w:rPr>
              <w:bCs/>
              <w:noProof/>
            </w:rPr>
            <w:t>....6</w:t>
          </w:r>
        </w:p>
      </w:sdtContent>
    </w:sdt>
    <w:p w:rsidR="00386119" w:rsidRDefault="00386119" w:rsidP="004367A6">
      <w:r>
        <w:t>Data communications………………………………………………………………………………………………………….7</w:t>
      </w:r>
    </w:p>
    <w:p w:rsidR="004367A6" w:rsidRDefault="00896812" w:rsidP="004367A6">
      <w:r>
        <w:t>Design sketches………</w:t>
      </w:r>
      <w:r w:rsidRPr="00896812">
        <w:t>………………………………………</w:t>
      </w:r>
      <w:r>
        <w:t>……………………………………………………………........8</w:t>
      </w:r>
    </w:p>
    <w:p w:rsidR="007257BC" w:rsidRDefault="007257BC" w:rsidP="00C6554A">
      <w:pPr>
        <w:pStyle w:val="ContactInfo"/>
      </w:pPr>
      <w:r>
        <w:t>Final concept design…………………</w:t>
      </w:r>
      <w:r w:rsidR="00326081">
        <w:t>..</w:t>
      </w:r>
      <w:r>
        <w:t>………………………………………………………………………………………</w:t>
      </w:r>
      <w:r w:rsidR="00326081">
        <w:t>10</w:t>
      </w:r>
    </w:p>
    <w:p w:rsidR="007257BC" w:rsidRDefault="007257BC" w:rsidP="00C6554A">
      <w:pPr>
        <w:pStyle w:val="ContactInfo"/>
      </w:pPr>
    </w:p>
    <w:p w:rsidR="00326081" w:rsidRDefault="004367A6" w:rsidP="00C6554A">
      <w:pPr>
        <w:pStyle w:val="ContactInfo"/>
      </w:pPr>
      <w:r>
        <w:t>Design changes</w:t>
      </w:r>
      <w:r w:rsidRPr="004367A6">
        <w:t>………………………………………………</w:t>
      </w:r>
      <w:r w:rsidR="007257BC">
        <w:t>……………………………………………………………........</w:t>
      </w:r>
      <w:r w:rsidR="00326081">
        <w:t>11</w:t>
      </w:r>
    </w:p>
    <w:p w:rsidR="00326081" w:rsidRDefault="00326081" w:rsidP="00C6554A">
      <w:pPr>
        <w:pStyle w:val="ContactInfo"/>
      </w:pPr>
    </w:p>
    <w:p w:rsidR="00C6554A" w:rsidRDefault="00326081" w:rsidP="00C6554A">
      <w:pPr>
        <w:pStyle w:val="ContactInfo"/>
      </w:pPr>
      <w:r>
        <w:t>Evaluation…………………...……………………………………………………………………….……………………………12</w:t>
      </w:r>
      <w:r w:rsidR="00C6554A">
        <w:br w:type="page"/>
      </w:r>
    </w:p>
    <w:p w:rsidR="00C06DC1" w:rsidRPr="00326081" w:rsidRDefault="00381D0A" w:rsidP="00C234C1">
      <w:pPr>
        <w:rPr>
          <w:color w:val="0070C0"/>
          <w:sz w:val="24"/>
          <w:szCs w:val="24"/>
          <w:u w:val="single"/>
        </w:rPr>
      </w:pPr>
      <w:r w:rsidRPr="00326081">
        <w:rPr>
          <w:color w:val="0070C0"/>
          <w:sz w:val="24"/>
          <w:szCs w:val="24"/>
          <w:u w:val="single"/>
        </w:rPr>
        <w:lastRenderedPageBreak/>
        <w:t>Design B</w:t>
      </w:r>
      <w:r w:rsidR="00C234C1" w:rsidRPr="00326081">
        <w:rPr>
          <w:color w:val="0070C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C234C1" w:rsidRDefault="00B94BBE" w:rsidP="00C234C1">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2A259E" w:rsidRPr="002A259E" w:rsidRDefault="002A259E" w:rsidP="008C1CCC">
      <w:pPr>
        <w:pStyle w:val="ListParagraph"/>
        <w:rPr>
          <w:color w:val="000000" w:themeColor="text1"/>
          <w:sz w:val="24"/>
          <w:szCs w:val="24"/>
        </w:rPr>
      </w:pP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w:t>
      </w:r>
      <w:r w:rsidRPr="001F4411">
        <w:rPr>
          <w:color w:val="000000" w:themeColor="text1"/>
          <w:sz w:val="24"/>
          <w:szCs w:val="24"/>
        </w:rPr>
        <w:lastRenderedPageBreak/>
        <w:t xml:space="preserve">this is a tough market to corner because it is </w:t>
      </w:r>
      <w:r w:rsidR="00262A88" w:rsidRPr="001F4411">
        <w:rPr>
          <w:color w:val="000000" w:themeColor="text1"/>
          <w:sz w:val="24"/>
          <w:szCs w:val="24"/>
        </w:rPr>
        <w:t>Easy</w:t>
      </w:r>
      <w:r w:rsidRPr="001F4411">
        <w:rPr>
          <w:color w:val="000000" w:themeColor="text1"/>
          <w:sz w:val="24"/>
          <w:szCs w:val="24"/>
        </w:rPr>
        <w:t xml:space="preserve"> to mess up peoples orders and 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4B7535" w:rsidRDefault="00381D0A" w:rsidP="00C234C1">
      <w:pPr>
        <w:rPr>
          <w:color w:val="0070C0"/>
          <w:sz w:val="24"/>
          <w:szCs w:val="24"/>
        </w:rPr>
      </w:pPr>
      <w:r w:rsidRPr="004B7535">
        <w:rPr>
          <w:color w:val="0070C0"/>
          <w:sz w:val="24"/>
          <w:szCs w:val="24"/>
          <w:u w:val="single"/>
        </w:rPr>
        <w:t xml:space="preserve">Area </w:t>
      </w:r>
      <w:r w:rsidR="007F2B12" w:rsidRPr="004B7535">
        <w:rPr>
          <w:color w:val="0070C0"/>
          <w:sz w:val="24"/>
          <w:szCs w:val="24"/>
          <w:u w:val="single"/>
        </w:rPr>
        <w:t>of</w:t>
      </w:r>
      <w:r w:rsidRPr="004B7535">
        <w:rPr>
          <w:color w:val="0070C0"/>
          <w:sz w:val="24"/>
          <w:szCs w:val="24"/>
          <w:u w:val="single"/>
        </w:rPr>
        <w:t xml:space="preserve"> I</w:t>
      </w:r>
      <w:r w:rsidR="00E67B2D" w:rsidRPr="004B7535">
        <w:rPr>
          <w:color w:val="0070C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 xml:space="preserve">ix is easy to understand which makes it an amazing choice of program to use to make a website, but you do have to pay a monthly subscription which is not amazing because you many only be making a website once and will never need </w:t>
      </w:r>
      <w:r w:rsidR="00313E2E" w:rsidRPr="001F4411">
        <w:rPr>
          <w:color w:val="000000" w:themeColor="text1"/>
          <w:sz w:val="24"/>
          <w:szCs w:val="24"/>
        </w:rPr>
        <w:lastRenderedPageBreak/>
        <w:t>it again.</w:t>
      </w:r>
      <w:r w:rsidRPr="001F4411">
        <w:rPr>
          <w:color w:val="000000" w:themeColor="text1"/>
          <w:sz w:val="24"/>
          <w:szCs w:val="24"/>
        </w:rPr>
        <w:t xml:space="preserve"> </w:t>
      </w:r>
      <w:r w:rsidR="009965DC" w:rsidRPr="001F4411">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 xml:space="preserve">Squarespace is also a cheap affordable option with many different levels of designer program which takes you design to another level. With each level of subscription more </w:t>
      </w:r>
      <w:r w:rsidR="00FA0A20">
        <w:rPr>
          <w:color w:val="000000" w:themeColor="text1"/>
          <w:sz w:val="24"/>
          <w:szCs w:val="24"/>
        </w:rPr>
        <w:lastRenderedPageBreak/>
        <w:t>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B41C20" w:rsidRDefault="00B41C20" w:rsidP="00C234C1">
      <w:pPr>
        <w:rPr>
          <w:color w:val="0070C0"/>
          <w:sz w:val="24"/>
          <w:szCs w:val="24"/>
          <w:u w:val="single"/>
        </w:rPr>
      </w:pPr>
    </w:p>
    <w:p w:rsidR="00277B94" w:rsidRPr="00B41C20" w:rsidRDefault="00B41C20" w:rsidP="00C234C1">
      <w:pPr>
        <w:rPr>
          <w:color w:val="000000" w:themeColor="text1"/>
          <w:sz w:val="24"/>
          <w:szCs w:val="24"/>
        </w:rPr>
      </w:pPr>
      <w:r>
        <w:rPr>
          <w:color w:val="000000" w:themeColor="text1"/>
          <w:sz w:val="24"/>
          <w:szCs w:val="24"/>
        </w:rPr>
        <w:t xml:space="preserve">Notepad++ is made for coding but </w:t>
      </w:r>
      <w:r w:rsidR="00277B94">
        <w:rPr>
          <w:color w:val="000000" w:themeColor="text1"/>
          <w:sz w:val="24"/>
          <w:szCs w:val="24"/>
        </w:rPr>
        <w:t>Wix is better for beginners because of how simple the drag and drop feature that allows the user to make what website they want but also makes it so you learn about website design and how you make one. Duda is made more for group projects because you can share the website file easier because of how Duda designed their program, This makes it good because it is drag and drop that many people can work on which makes it easy to create more features and better deign atheistic. Square space is another drag and drop that is very simple and realy easy to use, there are many premade templates that are good to use unlike with Duda there templates are simple and not as complex as square space’s templates.</w:t>
      </w:r>
    </w:p>
    <w:p w:rsidR="0031148A" w:rsidRPr="004B7535" w:rsidRDefault="00FA0A20" w:rsidP="00C234C1">
      <w:pPr>
        <w:rPr>
          <w:color w:val="0070C0"/>
          <w:sz w:val="24"/>
          <w:szCs w:val="24"/>
        </w:rPr>
      </w:pPr>
      <w:r w:rsidRPr="004B7535">
        <w:rPr>
          <w:color w:val="0070C0"/>
          <w:sz w:val="24"/>
          <w:szCs w:val="24"/>
          <w:u w:val="single"/>
        </w:rPr>
        <w:lastRenderedPageBreak/>
        <w:t>Flynn’s Design Athletic R</w:t>
      </w:r>
      <w:r w:rsidR="0031148A" w:rsidRPr="004B7535">
        <w:rPr>
          <w:color w:val="0070C0"/>
          <w:sz w:val="24"/>
          <w:szCs w:val="24"/>
          <w:u w:val="single"/>
        </w:rPr>
        <w:t>esearch:</w:t>
      </w:r>
      <w:r w:rsidR="00B31F04" w:rsidRPr="00B31F04">
        <w:t xml:space="preserve"> </w:t>
      </w:r>
      <w:bookmarkStart w:id="5" w:name="_GoBack"/>
      <w:bookmarkEnd w:id="5"/>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w:t>
      </w:r>
      <w:r w:rsidR="000F69ED" w:rsidRPr="001F4411">
        <w:rPr>
          <w:color w:val="000000" w:themeColor="text1"/>
          <w:sz w:val="24"/>
          <w:szCs w:val="24"/>
        </w:rPr>
        <w:t>this makes</w:t>
      </w:r>
      <w:r w:rsidR="008C2BE1" w:rsidRPr="001F4411">
        <w:rPr>
          <w:color w:val="000000" w:themeColor="text1"/>
          <w:sz w:val="24"/>
          <w:szCs w:val="24"/>
        </w:rPr>
        <w:t xml:space="preserve"> his arcade glow with </w:t>
      </w:r>
      <w:r w:rsidR="000F69ED" w:rsidRPr="001F4411">
        <w:rPr>
          <w:color w:val="000000" w:themeColor="text1"/>
          <w:sz w:val="24"/>
          <w:szCs w:val="24"/>
        </w:rPr>
        <w:t>colour that catches</w:t>
      </w:r>
      <w:r w:rsidR="008C2BE1" w:rsidRPr="001F4411">
        <w:rPr>
          <w:color w:val="000000" w:themeColor="text1"/>
          <w:sz w:val="24"/>
          <w:szCs w:val="24"/>
        </w:rPr>
        <w:t xml:space="preserve"> the eye. Sam Flynn’s main </w:t>
      </w:r>
      <w:r w:rsidR="00D54404" w:rsidRPr="001F4411">
        <w:rPr>
          <w:color w:val="000000" w:themeColor="text1"/>
          <w:sz w:val="24"/>
          <w:szCs w:val="24"/>
        </w:rPr>
        <w:t>color</w:t>
      </w:r>
      <w:r w:rsidR="008C2BE1" w:rsidRPr="001F4411">
        <w:rPr>
          <w:color w:val="000000" w:themeColor="text1"/>
          <w:sz w:val="24"/>
          <w:szCs w:val="24"/>
        </w:rPr>
        <w:t xml:space="preserve">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e Squad, Light Cycles, and Tron. This theme links in with colour choses because of the obsession with futuristic games he like bright neon colours and darkness to 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Default="00F877BC" w:rsidP="00C234C1">
      <w:pPr>
        <w:rPr>
          <w:color w:val="000000" w:themeColor="text1"/>
          <w:sz w:val="24"/>
          <w:szCs w:val="24"/>
        </w:rPr>
      </w:pPr>
    </w:p>
    <w:p w:rsidR="007F2B12" w:rsidRDefault="007F2B12"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70528" behindDoc="0" locked="0" layoutInCell="1" allowOverlap="1">
            <wp:simplePos x="0" y="0"/>
            <wp:positionH relativeFrom="column">
              <wp:posOffset>2266950</wp:posOffset>
            </wp:positionH>
            <wp:positionV relativeFrom="paragraph">
              <wp:posOffset>663575</wp:posOffset>
            </wp:positionV>
            <wp:extent cx="3133725" cy="13227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14:sizeRelH relativeFrom="page">
              <wp14:pctWidth>0</wp14:pctWidth>
            </wp14:sizeRelH>
            <wp14:sizeRelV relativeFrom="page">
              <wp14:pctHeight>0</wp14:pctHeight>
            </wp14:sizeRelV>
          </wp:anchor>
        </w:drawing>
      </w:r>
      <w:r w:rsidRPr="007F2B12">
        <w:rPr>
          <w:color w:val="000000" w:themeColor="text1"/>
          <w:sz w:val="24"/>
          <w:szCs w:val="24"/>
        </w:rPr>
        <w:t>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designs that I added to the website relate to gaming in a way or relate to Tron the move. This project was started to create all the necessary items you need to start a website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7F2B12" w:rsidRDefault="007F2B12" w:rsidP="00C234C1">
      <w:pPr>
        <w:rPr>
          <w:color w:val="000000" w:themeColor="text1"/>
          <w:sz w:val="24"/>
          <w:szCs w:val="24"/>
        </w:rPr>
      </w:pPr>
    </w:p>
    <w:p w:rsidR="002A259E" w:rsidRDefault="002A259E" w:rsidP="00C234C1">
      <w:pPr>
        <w:rPr>
          <w:color w:val="000000" w:themeColor="text1"/>
          <w:sz w:val="24"/>
          <w:szCs w:val="24"/>
        </w:rPr>
      </w:pPr>
      <w:r>
        <w:rPr>
          <w:noProof/>
          <w:color w:val="000000" w:themeColor="text1"/>
          <w:sz w:val="24"/>
          <w:szCs w:val="24"/>
          <w:lang w:val="en-AU" w:eastAsia="en-AU"/>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273734</wp:posOffset>
            </wp:positionV>
            <wp:extent cx="2743200" cy="2066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r w:rsidRPr="002A259E">
        <w:rPr>
          <w:color w:val="000000" w:themeColor="text1"/>
          <w:sz w:val="24"/>
          <w:szCs w:val="24"/>
        </w:rPr>
        <w:t>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w:t>
      </w:r>
    </w:p>
    <w:p w:rsidR="002A259E" w:rsidRPr="001F4411" w:rsidRDefault="002A259E"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drawing>
          <wp:anchor distT="0" distB="0" distL="114300" distR="114300" simplePos="0" relativeHeight="251668480" behindDoc="0" locked="0" layoutInCell="1" allowOverlap="1">
            <wp:simplePos x="0" y="0"/>
            <wp:positionH relativeFrom="margin">
              <wp:posOffset>3991610</wp:posOffset>
            </wp:positionH>
            <wp:positionV relativeFrom="paragraph">
              <wp:posOffset>106045</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look futureistic and this helps with the colour theme and also relates to the games like Space Invaders, Tr</w:t>
      </w:r>
      <w:r w:rsidR="00F84DE6">
        <w:rPr>
          <w:noProof/>
          <w:color w:val="000000" w:themeColor="text1"/>
          <w:sz w:val="24"/>
          <w:szCs w:val="24"/>
          <w:lang w:val="en-AU" w:eastAsia="en-AU"/>
        </w:rPr>
        <w:t>on and galaga.</w:t>
      </w:r>
    </w:p>
    <w:p w:rsidR="00FA0A20" w:rsidRPr="004B7535" w:rsidRDefault="00FA0A20" w:rsidP="00C234C1">
      <w:pPr>
        <w:rPr>
          <w:noProof/>
          <w:color w:val="0070C0"/>
          <w:sz w:val="24"/>
          <w:szCs w:val="24"/>
          <w:u w:val="single"/>
          <w:lang w:val="en-AU" w:eastAsia="en-AU"/>
        </w:rPr>
      </w:pPr>
      <w:r w:rsidRPr="004B7535">
        <w:rPr>
          <w:noProof/>
          <w:color w:val="0070C0"/>
          <w:sz w:val="24"/>
          <w:szCs w:val="24"/>
          <w:u w:val="single"/>
          <w:lang w:val="en-AU" w:eastAsia="en-AU"/>
        </w:rPr>
        <w:t>Data Communications Research</w:t>
      </w:r>
      <w:r w:rsidR="00381D0A" w:rsidRPr="004B7535">
        <w:rPr>
          <w:noProof/>
          <w:color w:val="0070C0"/>
          <w:sz w:val="24"/>
          <w:szCs w:val="24"/>
          <w:u w:val="single"/>
          <w:lang w:val="en-AU" w:eastAsia="en-AU"/>
        </w:rPr>
        <w:t>:</w:t>
      </w:r>
    </w:p>
    <w:p w:rsidR="00896812" w:rsidRDefault="00F84DE6" w:rsidP="00C234C1">
      <w:pPr>
        <w:rPr>
          <w:noProof/>
          <w:color w:val="000000" w:themeColor="text1"/>
          <w:sz w:val="24"/>
          <w:szCs w:val="24"/>
          <w:lang w:val="en-AU" w:eastAsia="en-AU"/>
        </w:rPr>
      </w:pPr>
      <w:r>
        <w:rPr>
          <w:noProof/>
          <w:color w:val="000000" w:themeColor="text1"/>
          <w:sz w:val="24"/>
          <w:szCs w:val="24"/>
          <w:lang w:val="en-AU" w:eastAsia="en-AU"/>
        </w:rPr>
        <w:t xml:space="preserve">There are 5 basic parts to data communication, this </w:t>
      </w:r>
      <w:r w:rsidR="002A259E">
        <w:rPr>
          <w:noProof/>
          <w:color w:val="000000" w:themeColor="text1"/>
          <w:sz w:val="24"/>
          <w:szCs w:val="24"/>
          <w:lang w:val="en-AU" w:eastAsia="en-AU"/>
        </w:rPr>
        <w:t xml:space="preserve">5 parts are the message, sender, reciver, medium, incoder and the decoder. The message is the data that you are trying to send to another place, this is what you need to do every other process to transfer the data. You will also need a sender for is address on the internet to be able to send the data, you need to be connected to the internet to be </w:t>
      </w:r>
      <w:r w:rsidR="002A259E">
        <w:rPr>
          <w:noProof/>
          <w:color w:val="000000" w:themeColor="text1"/>
          <w:sz w:val="24"/>
          <w:szCs w:val="24"/>
          <w:lang w:val="en-AU" w:eastAsia="en-AU"/>
        </w:rPr>
        <w:lastRenderedPageBreak/>
        <w:t xml:space="preserve">able to send this messages. The message is sent through a meduim which is the internet, this will end at the reciver that will </w:t>
      </w:r>
      <w:r w:rsidR="00F61020">
        <w:rPr>
          <w:noProof/>
          <w:color w:val="000000" w:themeColor="text1"/>
          <w:sz w:val="24"/>
          <w:szCs w:val="24"/>
          <w:lang w:val="en-AU" w:eastAsia="en-AU"/>
        </w:rPr>
        <w:t xml:space="preserve">decode the imformation coming through the medium. If there is no incoder and decoder the information will not pass theough the medium. The incoder changes the information so it can go through the medium easyer but if you do not have the decoder the other divice can not read the incoded information, this </w:t>
      </w:r>
      <w:r w:rsidR="003548D0">
        <w:rPr>
          <w:noProof/>
          <w:color w:val="000000" w:themeColor="text1"/>
          <w:sz w:val="24"/>
          <w:szCs w:val="24"/>
          <w:lang w:val="en-AU" w:eastAsia="en-AU"/>
        </w:rPr>
        <w:t>works the same way with the incoder, if you do not have an incoder the information can’t even leave the divice.</w:t>
      </w:r>
      <w:r w:rsidR="003548D0">
        <w:rPr>
          <w:noProof/>
          <w:color w:val="000000" w:themeColor="text1"/>
          <w:sz w:val="24"/>
          <w:szCs w:val="24"/>
          <w:lang w:val="en-AU" w:eastAsia="en-AU"/>
        </w:rPr>
        <w:br/>
      </w:r>
      <w:r w:rsidR="003548D0">
        <w:rPr>
          <w:noProof/>
          <w:color w:val="000000" w:themeColor="text1"/>
          <w:sz w:val="24"/>
          <w:szCs w:val="24"/>
          <w:lang w:val="en-AU" w:eastAsia="en-AU"/>
        </w:rPr>
        <w:br/>
        <w:t>With this in mind you could implament techniques in</w:t>
      </w:r>
      <w:r w:rsidR="00995EBC">
        <w:rPr>
          <w:noProof/>
          <w:color w:val="000000" w:themeColor="text1"/>
          <w:sz w:val="24"/>
          <w:szCs w:val="24"/>
          <w:lang w:val="en-AU" w:eastAsia="en-AU"/>
        </w:rPr>
        <w:t xml:space="preserve"> to designing your website that will make it easier to send the information to other people this can include making image sizes smaller or use different image </w:t>
      </w:r>
      <w:r w:rsidR="00B72B57">
        <w:rPr>
          <w:noProof/>
          <w:color w:val="000000" w:themeColor="text1"/>
          <w:sz w:val="24"/>
          <w:szCs w:val="24"/>
          <w:lang w:val="en-AU" w:eastAsia="en-AU"/>
        </w:rPr>
        <w:t>files that make the package for</w:t>
      </w:r>
      <w:r w:rsidR="00995EBC">
        <w:rPr>
          <w:noProof/>
          <w:color w:val="000000" w:themeColor="text1"/>
          <w:sz w:val="24"/>
          <w:szCs w:val="24"/>
          <w:lang w:val="en-AU" w:eastAsia="en-AU"/>
        </w:rPr>
        <w:t xml:space="preserve">the image easier to incode and decode. </w:t>
      </w:r>
      <w:r w:rsidR="00896812">
        <w:rPr>
          <w:noProof/>
          <w:color w:val="000000" w:themeColor="text1"/>
          <w:sz w:val="24"/>
          <w:szCs w:val="24"/>
          <w:lang w:val="en-AU" w:eastAsia="en-AU"/>
        </w:rPr>
        <w:t xml:space="preserve">Imagess are send in packages that are given specail code that tells the other side how to reasemble thei mage or text so it dose not have gumbiled up pixels. </w:t>
      </w:r>
    </w:p>
    <w:p w:rsidR="007F2B12" w:rsidRPr="004B7535" w:rsidRDefault="007F2B12" w:rsidP="00C234C1">
      <w:pPr>
        <w:rPr>
          <w:noProof/>
          <w:color w:val="0070C0"/>
          <w:sz w:val="24"/>
          <w:szCs w:val="24"/>
          <w:lang w:val="en-AU" w:eastAsia="en-AU"/>
        </w:rPr>
      </w:pPr>
      <w:r w:rsidRPr="004B7535">
        <w:rPr>
          <w:noProof/>
          <w:color w:val="0070C0"/>
          <w:sz w:val="24"/>
          <w:szCs w:val="24"/>
          <w:u w:val="single"/>
          <w:lang w:val="en-AU" w:eastAsia="en-AU"/>
        </w:rPr>
        <w:t>Design sketches</w:t>
      </w:r>
      <w:r w:rsidR="00346EF0" w:rsidRPr="004B7535">
        <w:rPr>
          <w:noProof/>
          <w:color w:val="0070C0"/>
          <w:sz w:val="24"/>
          <w:szCs w:val="24"/>
          <w:lang w:val="en-AU" w:eastAsia="en-AU"/>
        </w:rPr>
        <w:t>:</w:t>
      </w:r>
    </w:p>
    <w:p w:rsidR="009B63C9" w:rsidRDefault="00B8256F" w:rsidP="00C234C1">
      <w:pPr>
        <w:rPr>
          <w:noProof/>
          <w:color w:val="000000" w:themeColor="text1"/>
          <w:sz w:val="24"/>
          <w:szCs w:val="24"/>
          <w:lang w:val="en-AU" w:eastAsia="en-AU"/>
        </w:rPr>
      </w:pPr>
      <w:r>
        <w:rPr>
          <w:rFonts w:ascii="Arial" w:hAnsi="Arial" w:cs="Arial"/>
          <w:noProof/>
          <w:color w:val="000000"/>
          <w:lang w:val="en-AU" w:eastAsia="en-AU"/>
        </w:rPr>
        <w:drawing>
          <wp:anchor distT="0" distB="0" distL="114300" distR="114300" simplePos="0" relativeHeight="251671552" behindDoc="0" locked="0" layoutInCell="1" allowOverlap="1" wp14:anchorId="5BB19C9A" wp14:editId="47D1A2DA">
            <wp:simplePos x="0" y="0"/>
            <wp:positionH relativeFrom="column">
              <wp:posOffset>2562225</wp:posOffset>
            </wp:positionH>
            <wp:positionV relativeFrom="paragraph">
              <wp:posOffset>790575</wp:posOffset>
            </wp:positionV>
            <wp:extent cx="2876550" cy="3834765"/>
            <wp:effectExtent l="0" t="0" r="0" b="0"/>
            <wp:wrapSquare wrapText="bothSides"/>
            <wp:docPr id="4" name="Picture 4" descr="https://lh4.googleusercontent.com/KJabgTtScHbcze3d4WkOm44ZdUHCH2ZSoDGnHGcUD3lHQ4FifGfmr0A-gVoNbtovlKC1OOt3nREp1PkUTO32HHhFgqV1__pboDc9X5glVTpzHURTVOjmFzeR-nlA_jRmQyyRY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JabgTtScHbcze3d4WkOm44ZdUHCH2ZSoDGnHGcUD3lHQ4FifGfmr0A-gVoNbtovlKC1OOt3nREp1PkUTO32HHhFgqV1__pboDc9X5glVTpzHURTVOjmFzeR-nlA_jRmQyyRYi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383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EF0">
        <w:rPr>
          <w:noProof/>
          <w:color w:val="000000" w:themeColor="text1"/>
          <w:sz w:val="24"/>
          <w:szCs w:val="24"/>
          <w:lang w:val="en-AU" w:eastAsia="en-AU"/>
        </w:rPr>
        <w:t xml:space="preserve">My </w:t>
      </w:r>
      <w:r w:rsidR="00166182">
        <w:rPr>
          <w:noProof/>
          <w:color w:val="000000" w:themeColor="text1"/>
          <w:sz w:val="24"/>
          <w:szCs w:val="24"/>
          <w:lang w:val="en-AU" w:eastAsia="en-AU"/>
        </w:rPr>
        <w:t>orignal wire</w:t>
      </w:r>
      <w:r w:rsidR="00346EF0">
        <w:rPr>
          <w:noProof/>
          <w:color w:val="000000" w:themeColor="text1"/>
          <w:sz w:val="24"/>
          <w:szCs w:val="24"/>
          <w:lang w:val="en-AU" w:eastAsia="en-AU"/>
        </w:rPr>
        <w:t>fram</w:t>
      </w:r>
      <w:r w:rsidR="00166182">
        <w:rPr>
          <w:noProof/>
          <w:color w:val="000000" w:themeColor="text1"/>
          <w:sz w:val="24"/>
          <w:szCs w:val="24"/>
          <w:lang w:val="en-AU" w:eastAsia="en-AU"/>
        </w:rPr>
        <w:t>e</w:t>
      </w:r>
      <w:r w:rsidR="00346EF0">
        <w:rPr>
          <w:noProof/>
          <w:color w:val="000000" w:themeColor="text1"/>
          <w:sz w:val="24"/>
          <w:szCs w:val="24"/>
          <w:lang w:val="en-AU" w:eastAsia="en-AU"/>
        </w:rPr>
        <w:t xml:space="preserve"> was a basic website that had one slider and all the product parts are below the slider. </w:t>
      </w:r>
      <w:r w:rsidR="00166182">
        <w:rPr>
          <w:noProof/>
          <w:color w:val="000000" w:themeColor="text1"/>
          <w:sz w:val="24"/>
          <w:szCs w:val="24"/>
          <w:lang w:val="en-AU" w:eastAsia="en-AU"/>
        </w:rPr>
        <w:t xml:space="preserve">The first wire fram that I designed on paper did not become the real website because I under estimated how hard it would be to program a website to the exact spesifcations, I made my website a lot more basic than what I wanted it to be. The wireframe was also very basic, I have low expectations going into this project because I through I would </w:t>
      </w:r>
      <w:r w:rsidR="008C1CCC">
        <w:rPr>
          <w:noProof/>
          <w:color w:val="000000" w:themeColor="text1"/>
          <w:sz w:val="24"/>
          <w:szCs w:val="24"/>
          <w:lang w:val="en-AU" w:eastAsia="en-AU"/>
        </w:rPr>
        <w:t xml:space="preserve">have given up half way through. </w:t>
      </w:r>
      <w:r w:rsidR="009B63C9">
        <w:rPr>
          <w:noProof/>
          <w:color w:val="000000" w:themeColor="text1"/>
          <w:sz w:val="24"/>
          <w:szCs w:val="24"/>
          <w:lang w:val="en-AU" w:eastAsia="en-AU"/>
        </w:rPr>
        <w:t>My second wireframe had more detail and this is what I attemted to use as my website but it got to hard so I didn’</w:t>
      </w:r>
      <w:r w:rsidR="00FE1869">
        <w:rPr>
          <w:noProof/>
          <w:color w:val="000000" w:themeColor="text1"/>
          <w:sz w:val="24"/>
          <w:szCs w:val="24"/>
          <w:lang w:val="en-AU" w:eastAsia="en-AU"/>
        </w:rPr>
        <w:t>t end up using it. My wireframe had the product, navbar, slider, footer with a pop up when you went on the site but I skraped that idea.</w:t>
      </w:r>
      <w:r w:rsidR="00A95625">
        <w:rPr>
          <w:noProof/>
          <w:color w:val="000000" w:themeColor="text1"/>
          <w:sz w:val="24"/>
          <w:szCs w:val="24"/>
          <w:lang w:val="en-AU" w:eastAsia="en-AU"/>
        </w:rPr>
        <w:t xml:space="preserve"> My website is build around the slider and how I tried to make it look the best. This is why I tried to make it the center of attention with bright colours and m</w:t>
      </w:r>
      <w:r>
        <w:rPr>
          <w:noProof/>
          <w:color w:val="000000" w:themeColor="text1"/>
          <w:sz w:val="24"/>
          <w:szCs w:val="24"/>
          <w:lang w:val="en-AU" w:eastAsia="en-AU"/>
        </w:rPr>
        <w:t xml:space="preserve">ake it large so it is noticable. In my </w:t>
      </w:r>
      <w:r>
        <w:rPr>
          <w:noProof/>
          <w:color w:val="000000" w:themeColor="text1"/>
          <w:sz w:val="24"/>
          <w:szCs w:val="24"/>
          <w:lang w:val="en-AU" w:eastAsia="en-AU"/>
        </w:rPr>
        <w:lastRenderedPageBreak/>
        <w:t>design there where many bottons but I did not know that it would be harder to program a botton to change its position on the website and the bottons says different things to what it dose in the final product.</w:t>
      </w:r>
    </w:p>
    <w:p w:rsidR="000E0280" w:rsidRDefault="00CA63AA" w:rsidP="00C234C1">
      <w:pPr>
        <w:rPr>
          <w:noProof/>
          <w:color w:val="000000" w:themeColor="text1"/>
          <w:sz w:val="24"/>
          <w:szCs w:val="24"/>
          <w:lang w:val="en-AU" w:eastAsia="en-AU"/>
        </w:rPr>
      </w:pPr>
      <w:r>
        <w:rPr>
          <w:rFonts w:ascii="Arial" w:hAnsi="Arial" w:cs="Arial"/>
          <w:noProof/>
          <w:color w:val="000000"/>
          <w:lang w:val="en-AU" w:eastAsia="en-AU"/>
        </w:rPr>
        <w:drawing>
          <wp:anchor distT="0" distB="0" distL="114300" distR="114300" simplePos="0" relativeHeight="251673600" behindDoc="0" locked="0" layoutInCell="1" allowOverlap="1">
            <wp:simplePos x="0" y="0"/>
            <wp:positionH relativeFrom="column">
              <wp:posOffset>2962275</wp:posOffset>
            </wp:positionH>
            <wp:positionV relativeFrom="paragraph">
              <wp:posOffset>17145</wp:posOffset>
            </wp:positionV>
            <wp:extent cx="1991995" cy="2656205"/>
            <wp:effectExtent l="0" t="8255" r="0" b="0"/>
            <wp:wrapSquare wrapText="bothSides"/>
            <wp:docPr id="15" name="Picture 15" descr="https://lh5.googleusercontent.com/-UvnCBcVMeaxSQ-RIhbE6WaJfaikyMD2h6Hq0onkhxOUAxO3Z3qS70bm6rbTy3XnjLcEAGNELeoODk7UBUZIdocBqwPsc93X8U-D__HAqoO5T_PkCmsSTVI16fE78XlvlrDxGi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vnCBcVMeaxSQ-RIhbE6WaJfaikyMD2h6Hq0onkhxOUAxO3Z3qS70bm6rbTy3XnjLcEAGNELeoODk7UBUZIdocBqwPsc93X8U-D__HAqoO5T_PkCmsSTVI16fE78XlvlrDxGiA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991995" cy="2656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0280" w:rsidRDefault="000E0280" w:rsidP="00C234C1">
      <w:pPr>
        <w:rPr>
          <w:noProof/>
          <w:color w:val="000000" w:themeColor="text1"/>
          <w:sz w:val="24"/>
          <w:szCs w:val="24"/>
          <w:lang w:val="en-AU" w:eastAsia="en-AU"/>
        </w:rPr>
      </w:pPr>
      <w:r>
        <w:rPr>
          <w:noProof/>
          <w:color w:val="000000" w:themeColor="text1"/>
          <w:sz w:val="24"/>
          <w:szCs w:val="24"/>
          <w:lang w:val="en-AU" w:eastAsia="en-AU"/>
        </w:rPr>
        <w:t xml:space="preserve">The website wireframe is split up into 12 different </w:t>
      </w:r>
      <w:r w:rsidRPr="000E0280">
        <w:rPr>
          <w:noProof/>
          <w:color w:val="000000" w:themeColor="text1"/>
          <w:sz w:val="24"/>
          <w:szCs w:val="24"/>
          <w:lang w:val="en-AU" w:eastAsia="en-AU"/>
        </w:rPr>
        <w:t>columns</w:t>
      </w:r>
      <w:r>
        <w:rPr>
          <w:noProof/>
          <w:color w:val="000000" w:themeColor="text1"/>
          <w:sz w:val="24"/>
          <w:szCs w:val="24"/>
          <w:lang w:val="en-AU" w:eastAsia="en-AU"/>
        </w:rPr>
        <w:t xml:space="preserve"> </w:t>
      </w:r>
      <w:r w:rsidR="00C03CBE">
        <w:rPr>
          <w:noProof/>
          <w:color w:val="000000" w:themeColor="text1"/>
          <w:sz w:val="24"/>
          <w:szCs w:val="24"/>
          <w:lang w:val="en-AU" w:eastAsia="en-AU"/>
        </w:rPr>
        <w:t xml:space="preserve">this helps you to center different items on your website. The 12 columns are a gide for thr design to put different items in them so it is more </w:t>
      </w:r>
      <w:r w:rsidR="00C03CBE" w:rsidRPr="00C03CBE">
        <w:rPr>
          <w:noProof/>
          <w:color w:val="000000" w:themeColor="text1"/>
          <w:sz w:val="24"/>
          <w:szCs w:val="24"/>
          <w:lang w:val="en-AU" w:eastAsia="en-AU"/>
        </w:rPr>
        <w:t>precise</w:t>
      </w:r>
      <w:r w:rsidR="00C03CBE">
        <w:rPr>
          <w:noProof/>
          <w:color w:val="000000" w:themeColor="text1"/>
          <w:sz w:val="24"/>
          <w:szCs w:val="24"/>
          <w:lang w:val="en-AU" w:eastAsia="en-AU"/>
        </w:rPr>
        <w:t xml:space="preserve"> with the changes. The logo that I created was </w:t>
      </w:r>
      <w:r w:rsidR="00C03CBE" w:rsidRPr="00C03CBE">
        <w:rPr>
          <w:noProof/>
          <w:color w:val="000000" w:themeColor="text1"/>
          <w:sz w:val="24"/>
          <w:szCs w:val="24"/>
          <w:lang w:val="en-AU" w:eastAsia="en-AU"/>
        </w:rPr>
        <w:t>originally</w:t>
      </w:r>
      <w:r w:rsidR="00C03CBE">
        <w:rPr>
          <w:noProof/>
          <w:color w:val="000000" w:themeColor="text1"/>
          <w:sz w:val="24"/>
          <w:szCs w:val="24"/>
          <w:lang w:val="en-AU" w:eastAsia="en-AU"/>
        </w:rPr>
        <w:t xml:space="preserve"> a Gameboy that said flynn’s arcade in it, I designed this with retro gaming in mind and is was what I </w:t>
      </w:r>
      <w:r w:rsidR="00C03CBE" w:rsidRPr="00C03CBE">
        <w:rPr>
          <w:noProof/>
          <w:color w:val="000000" w:themeColor="text1"/>
          <w:sz w:val="24"/>
          <w:szCs w:val="24"/>
          <w:lang w:val="en-AU" w:eastAsia="en-AU"/>
        </w:rPr>
        <w:t>basied</w:t>
      </w:r>
      <w:r w:rsidR="00C03CBE">
        <w:rPr>
          <w:noProof/>
          <w:color w:val="000000" w:themeColor="text1"/>
          <w:sz w:val="24"/>
          <w:szCs w:val="24"/>
          <w:lang w:val="en-AU" w:eastAsia="en-AU"/>
        </w:rPr>
        <w:t xml:space="preserve"> my final product off of. </w:t>
      </w:r>
      <w:r w:rsidR="00CA63AA">
        <w:rPr>
          <w:noProof/>
          <w:color w:val="000000" w:themeColor="text1"/>
          <w:sz w:val="24"/>
          <w:szCs w:val="24"/>
          <w:lang w:val="en-AU" w:eastAsia="en-AU"/>
        </w:rPr>
        <w:t>The gameboy logo was incomplete and was a rough sketch design before I scrapped it, this design was my lest favourit because of how basic it was.</w:t>
      </w:r>
    </w:p>
    <w:p w:rsidR="00CA63AA" w:rsidRDefault="00CA63AA" w:rsidP="00C234C1">
      <w:pPr>
        <w:rPr>
          <w:noProof/>
          <w:color w:val="000000" w:themeColor="text1"/>
          <w:sz w:val="24"/>
          <w:szCs w:val="24"/>
          <w:lang w:val="en-AU" w:eastAsia="en-AU"/>
        </w:rPr>
      </w:pPr>
      <w:r>
        <w:rPr>
          <w:rFonts w:ascii="Arial" w:hAnsi="Arial" w:cs="Arial"/>
          <w:noProof/>
          <w:color w:val="000000"/>
          <w:lang w:val="en-AU" w:eastAsia="en-AU"/>
        </w:rPr>
        <w:drawing>
          <wp:anchor distT="0" distB="0" distL="114300" distR="114300" simplePos="0" relativeHeight="251674624" behindDoc="0" locked="0" layoutInCell="1" allowOverlap="1">
            <wp:simplePos x="0" y="0"/>
            <wp:positionH relativeFrom="column">
              <wp:posOffset>3527107</wp:posOffset>
            </wp:positionH>
            <wp:positionV relativeFrom="paragraph">
              <wp:posOffset>88583</wp:posOffset>
            </wp:positionV>
            <wp:extent cx="1514475" cy="2019300"/>
            <wp:effectExtent l="0" t="4762" r="4762" b="4763"/>
            <wp:wrapSquare wrapText="bothSides"/>
            <wp:docPr id="16" name="Picture 16" descr="https://lh4.googleusercontent.com/dLZCDDtAfy4nfdrrMNZ29ViTNtmLVZE4aB9gNfMwq8t7y8FNoLMAc5KcV4bWNhK1vaxbxBN1EpXd0oP3AxHG74dKiVYqeZrMbR973sdYmHw8I5ym1wbaPWxBGvvwfv0RlPB_Ow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dLZCDDtAfy4nfdrrMNZ29ViTNtmLVZE4aB9gNfMwq8t7y8FNoLMAc5KcV4bWNhK1vaxbxBN1EpXd0oP3AxHG74dKiVYqeZrMbR973sdYmHw8I5ym1wbaPWxBGvvwfv0RlPB_OwV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51447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3AA" w:rsidRDefault="00CA63AA" w:rsidP="00C234C1">
      <w:pPr>
        <w:rPr>
          <w:noProof/>
          <w:color w:val="000000" w:themeColor="text1"/>
          <w:sz w:val="24"/>
          <w:szCs w:val="24"/>
          <w:lang w:val="en-AU" w:eastAsia="en-AU"/>
        </w:rPr>
      </w:pPr>
      <w:r>
        <w:rPr>
          <w:noProof/>
          <w:color w:val="000000" w:themeColor="text1"/>
          <w:sz w:val="24"/>
          <w:szCs w:val="24"/>
          <w:lang w:val="en-AU" w:eastAsia="en-AU"/>
        </w:rPr>
        <w:t xml:space="preserve">Another one of my logo designs was a geometic shape that said flynn on the inside, I believe this logo was not finisher because of how it just says hid=s name and not the name of the company. The geometic shape was uneaven and it is not lined up with the letters, because the shape is not lined up with the letters it makes the image look weird and not right. If nothing lines up </w:t>
      </w:r>
      <w:r w:rsidR="004B7535">
        <w:rPr>
          <w:noProof/>
          <w:color w:val="000000" w:themeColor="text1"/>
          <w:sz w:val="24"/>
          <w:szCs w:val="24"/>
          <w:lang w:val="en-AU" w:eastAsia="en-AU"/>
        </w:rPr>
        <w:t>it dose not look correct to the human eye so it is less appealing to look at therefore not attracting anyone, this can create bad business.</w:t>
      </w:r>
    </w:p>
    <w:p w:rsidR="004B7535" w:rsidRDefault="004B7535" w:rsidP="00C234C1">
      <w:pPr>
        <w:rPr>
          <w:noProof/>
          <w:color w:val="000000" w:themeColor="text1"/>
          <w:sz w:val="24"/>
          <w:szCs w:val="24"/>
          <w:lang w:val="en-AU" w:eastAsia="en-AU"/>
        </w:rPr>
      </w:pPr>
    </w:p>
    <w:p w:rsidR="007257BC" w:rsidRDefault="003C07AE" w:rsidP="00C234C1">
      <w:pPr>
        <w:rPr>
          <w:noProof/>
          <w:color w:val="0070C0"/>
          <w:sz w:val="24"/>
          <w:szCs w:val="24"/>
          <w:lang w:val="en-AU" w:eastAsia="en-AU"/>
        </w:rPr>
      </w:pPr>
      <w:r>
        <w:rPr>
          <w:noProof/>
          <w:lang w:val="en-AU" w:eastAsia="en-AU"/>
        </w:rPr>
        <w:drawing>
          <wp:anchor distT="0" distB="0" distL="114300" distR="114300" simplePos="0" relativeHeight="251675648" behindDoc="0" locked="0" layoutInCell="1" allowOverlap="1">
            <wp:simplePos x="0" y="0"/>
            <wp:positionH relativeFrom="column">
              <wp:posOffset>66675</wp:posOffset>
            </wp:positionH>
            <wp:positionV relativeFrom="paragraph">
              <wp:posOffset>6350</wp:posOffset>
            </wp:positionV>
            <wp:extent cx="1905000" cy="781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000" cy="781050"/>
                    </a:xfrm>
                    <a:prstGeom prst="rect">
                      <a:avLst/>
                    </a:prstGeom>
                  </pic:spPr>
                </pic:pic>
              </a:graphicData>
            </a:graphic>
            <wp14:sizeRelH relativeFrom="page">
              <wp14:pctWidth>0</wp14:pctWidth>
            </wp14:sizeRelH>
            <wp14:sizeRelV relativeFrom="page">
              <wp14:pctHeight>0</wp14:pctHeight>
            </wp14:sizeRelV>
          </wp:anchor>
        </w:drawing>
      </w:r>
      <w:r w:rsidR="004B7535">
        <w:rPr>
          <w:noProof/>
          <w:color w:val="000000" w:themeColor="text1"/>
          <w:sz w:val="24"/>
          <w:szCs w:val="24"/>
          <w:lang w:val="en-AU" w:eastAsia="en-AU"/>
        </w:rPr>
        <w:t>My final logo design is good for many reasons such as how it has the retro design that I wanted to achieve and I like the colours because it stands out from a basic lo</w:t>
      </w:r>
      <w:r>
        <w:rPr>
          <w:noProof/>
          <w:color w:val="000000" w:themeColor="text1"/>
          <w:sz w:val="24"/>
          <w:szCs w:val="24"/>
          <w:lang w:val="en-AU" w:eastAsia="en-AU"/>
        </w:rPr>
        <w:t xml:space="preserve">go that is just black and white. The retro nintendo controller shows the retro gaming aspect of the arcade but the home consol aspect as well. The nintendo is perfect for retro home gaming and </w:t>
      </w:r>
      <w:r>
        <w:rPr>
          <w:noProof/>
          <w:color w:val="000000" w:themeColor="text1"/>
          <w:sz w:val="24"/>
          <w:szCs w:val="24"/>
          <w:lang w:val="en-AU" w:eastAsia="en-AU"/>
        </w:rPr>
        <w:lastRenderedPageBreak/>
        <w:t>also it has interesting colour also well as a basic shape so it made it easier to create the logo for the web site.</w:t>
      </w:r>
      <w:r>
        <w:rPr>
          <w:noProof/>
          <w:color w:val="000000" w:themeColor="text1"/>
          <w:sz w:val="24"/>
          <w:szCs w:val="24"/>
          <w:lang w:val="en-AU" w:eastAsia="en-AU"/>
        </w:rPr>
        <w:br/>
      </w:r>
      <w:r w:rsidR="007257BC">
        <w:rPr>
          <w:noProof/>
          <w:color w:val="0070C0"/>
          <w:sz w:val="24"/>
          <w:szCs w:val="24"/>
          <w:u w:val="single"/>
          <w:lang w:val="en-AU" w:eastAsia="en-AU"/>
        </w:rPr>
        <w:t>Final concept design</w:t>
      </w:r>
      <w:r w:rsidR="007257BC">
        <w:rPr>
          <w:noProof/>
          <w:color w:val="0070C0"/>
          <w:sz w:val="24"/>
          <w:szCs w:val="24"/>
          <w:lang w:val="en-AU" w:eastAsia="en-AU"/>
        </w:rPr>
        <w:t>:</w:t>
      </w:r>
    </w:p>
    <w:p w:rsidR="00262A88" w:rsidRPr="003C07AE" w:rsidRDefault="007257BC" w:rsidP="00C234C1">
      <w:pPr>
        <w:rPr>
          <w:noProof/>
          <w:color w:val="0070C0"/>
          <w:sz w:val="24"/>
          <w:szCs w:val="24"/>
          <w:u w:val="single"/>
          <w:lang w:val="en-AU" w:eastAsia="en-AU"/>
        </w:rPr>
      </w:pPr>
      <w:r>
        <w:rPr>
          <w:noProof/>
          <w:color w:val="0070C0"/>
          <w:sz w:val="24"/>
          <w:szCs w:val="24"/>
          <w:u w:val="single"/>
          <w:lang w:val="en-AU" w:eastAsia="en-AU"/>
        </w:rPr>
        <w:drawing>
          <wp:inline distT="0" distB="0" distL="0" distR="0" wp14:anchorId="0F3B2914" wp14:editId="6BA3A47A">
            <wp:extent cx="3133725" cy="13227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inline>
        </w:drawing>
      </w:r>
      <w:r>
        <w:rPr>
          <w:noProof/>
          <w:color w:val="0070C0"/>
          <w:sz w:val="24"/>
          <w:szCs w:val="24"/>
          <w:u w:val="single"/>
          <w:lang w:val="en-AU" w:eastAsia="en-AU"/>
        </w:rPr>
        <w:drawing>
          <wp:inline distT="0" distB="0" distL="0" distR="0" wp14:anchorId="24932A36">
            <wp:extent cx="3124200" cy="416307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73" cy="4174895"/>
                    </a:xfrm>
                    <a:prstGeom prst="rect">
                      <a:avLst/>
                    </a:prstGeom>
                    <a:noFill/>
                  </pic:spPr>
                </pic:pic>
              </a:graphicData>
            </a:graphic>
          </wp:inline>
        </w:drawing>
      </w:r>
      <w:r w:rsidR="004B7535">
        <w:rPr>
          <w:noProof/>
          <w:color w:val="000000" w:themeColor="text1"/>
          <w:sz w:val="24"/>
          <w:szCs w:val="24"/>
          <w:lang w:val="en-AU" w:eastAsia="en-AU"/>
        </w:rPr>
        <w:br/>
      </w:r>
      <w:r w:rsidR="004367A6" w:rsidRPr="004B7535">
        <w:rPr>
          <w:noProof/>
          <w:color w:val="0070C0"/>
          <w:sz w:val="24"/>
          <w:szCs w:val="24"/>
          <w:u w:val="single"/>
          <w:lang w:val="en-AU" w:eastAsia="en-AU"/>
        </w:rPr>
        <w:t>Design changes</w:t>
      </w:r>
      <w:r w:rsidR="004367A6" w:rsidRPr="004B7535">
        <w:rPr>
          <w:noProof/>
          <w:color w:val="0070C0"/>
          <w:sz w:val="24"/>
          <w:szCs w:val="24"/>
          <w:lang w:val="en-AU" w:eastAsia="en-AU"/>
        </w:rPr>
        <w:t>:</w:t>
      </w:r>
    </w:p>
    <w:p w:rsidR="00D54404" w:rsidRPr="003C07AE" w:rsidRDefault="00237FFE" w:rsidP="000F69ED">
      <w:pPr>
        <w:rPr>
          <w:noProof/>
          <w:color w:val="0070C0"/>
          <w:sz w:val="24"/>
          <w:szCs w:val="24"/>
          <w:u w:val="single"/>
          <w:lang w:val="en-AU" w:eastAsia="en-AU"/>
        </w:rPr>
      </w:pPr>
      <w:r>
        <w:rPr>
          <w:noProof/>
          <w:lang w:val="en-AU" w:eastAsia="en-AU"/>
        </w:rPr>
        <w:drawing>
          <wp:anchor distT="0" distB="0" distL="114300" distR="114300" simplePos="0" relativeHeight="251676672" behindDoc="0" locked="0" layoutInCell="1" allowOverlap="1">
            <wp:simplePos x="0" y="0"/>
            <wp:positionH relativeFrom="column">
              <wp:posOffset>2200275</wp:posOffset>
            </wp:positionH>
            <wp:positionV relativeFrom="paragraph">
              <wp:posOffset>43180</wp:posOffset>
            </wp:positionV>
            <wp:extent cx="3057525" cy="1275715"/>
            <wp:effectExtent l="0" t="0" r="952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7525" cy="1275715"/>
                    </a:xfrm>
                    <a:prstGeom prst="rect">
                      <a:avLst/>
                    </a:prstGeom>
                  </pic:spPr>
                </pic:pic>
              </a:graphicData>
            </a:graphic>
          </wp:anchor>
        </w:drawing>
      </w:r>
      <w:r w:rsidR="004367A6">
        <w:rPr>
          <w:noProof/>
          <w:color w:val="000000" w:themeColor="text1"/>
          <w:sz w:val="24"/>
          <w:szCs w:val="24"/>
          <w:lang w:val="en-AU" w:eastAsia="en-AU"/>
        </w:rPr>
        <w:t xml:space="preserve">There have been many changes done to my website such as when my slider was beeing put in I used a slider that just shifted between the photos but then I put in a slider with </w:t>
      </w:r>
      <w:r w:rsidR="00CF5C3F">
        <w:rPr>
          <w:noProof/>
          <w:color w:val="000000" w:themeColor="text1"/>
          <w:sz w:val="24"/>
          <w:szCs w:val="24"/>
          <w:lang w:val="en-AU" w:eastAsia="en-AU"/>
        </w:rPr>
        <w:lastRenderedPageBreak/>
        <w:t>controles and have bottons to switch between sliders with different images. The slider images also change a lot as the design went on because I descovered the text tool on photoshop whitch helped me write the prices on the product so it did not look weird but it still was out of place so I have left it.</w:t>
      </w:r>
      <w:r w:rsidR="000F69ED">
        <w:rPr>
          <w:noProof/>
          <w:color w:val="000000" w:themeColor="text1"/>
          <w:sz w:val="24"/>
          <w:szCs w:val="24"/>
          <w:lang w:val="en-AU" w:eastAsia="en-AU"/>
        </w:rPr>
        <w:t xml:space="preserve"> There have been </w:t>
      </w:r>
      <w:r w:rsidR="000F69ED" w:rsidRPr="000F69ED">
        <w:rPr>
          <w:noProof/>
          <w:color w:val="000000" w:themeColor="text1"/>
          <w:sz w:val="24"/>
          <w:szCs w:val="24"/>
          <w:lang w:val="en-AU" w:eastAsia="en-AU"/>
        </w:rPr>
        <w:t>multiple</w:t>
      </w:r>
      <w:r w:rsidR="000F69ED">
        <w:rPr>
          <w:noProof/>
          <w:color w:val="000000" w:themeColor="text1"/>
          <w:sz w:val="24"/>
          <w:szCs w:val="24"/>
          <w:lang w:val="en-AU" w:eastAsia="en-AU"/>
        </w:rPr>
        <w:t xml:space="preserve"> design changes that have derasticaly change the website such as the products. Thee products had many products but it now has less products and this makes it look less profectional, the changes makes my wireframe look very different because of the product layout. The website has four products that go in a row but my wireframe has the products in a configeration of four, one in each corner</w:t>
      </w:r>
      <w:r w:rsidR="00D54404">
        <w:rPr>
          <w:noProof/>
          <w:color w:val="000000" w:themeColor="text1"/>
          <w:sz w:val="24"/>
          <w:szCs w:val="24"/>
          <w:lang w:val="en-AU" w:eastAsia="en-AU"/>
        </w:rPr>
        <w:t>.</w:t>
      </w:r>
      <w:r w:rsidRPr="00237FFE">
        <w:rPr>
          <w:noProof/>
          <w:lang w:val="en-AU" w:eastAsia="en-AU"/>
        </w:rPr>
        <w:t xml:space="preserve"> </w:t>
      </w:r>
    </w:p>
    <w:p w:rsidR="00D54404" w:rsidRDefault="000E0280" w:rsidP="000F69ED">
      <w:pPr>
        <w:rPr>
          <w:noProof/>
          <w:color w:val="000000" w:themeColor="text1"/>
          <w:sz w:val="24"/>
          <w:szCs w:val="24"/>
          <w:lang w:val="en-AU" w:eastAsia="en-AU"/>
        </w:rPr>
      </w:pPr>
      <w:r>
        <w:rPr>
          <w:noProof/>
          <w:lang w:val="en-AU" w:eastAsia="en-AU"/>
        </w:rPr>
        <w:drawing>
          <wp:anchor distT="0" distB="0" distL="114300" distR="114300" simplePos="0" relativeHeight="251672576" behindDoc="0" locked="0" layoutInCell="1" allowOverlap="1">
            <wp:simplePos x="0" y="0"/>
            <wp:positionH relativeFrom="margin">
              <wp:align>left</wp:align>
            </wp:positionH>
            <wp:positionV relativeFrom="paragraph">
              <wp:posOffset>63500</wp:posOffset>
            </wp:positionV>
            <wp:extent cx="3011805"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1805" cy="1371600"/>
                    </a:xfrm>
                    <a:prstGeom prst="rect">
                      <a:avLst/>
                    </a:prstGeom>
                  </pic:spPr>
                </pic:pic>
              </a:graphicData>
            </a:graphic>
            <wp14:sizeRelH relativeFrom="page">
              <wp14:pctWidth>0</wp14:pctWidth>
            </wp14:sizeRelH>
            <wp14:sizeRelV relativeFrom="page">
              <wp14:pctHeight>0</wp14:pctHeight>
            </wp14:sizeRelV>
          </wp:anchor>
        </w:drawing>
      </w:r>
      <w:r w:rsidR="00D54404">
        <w:rPr>
          <w:noProof/>
          <w:color w:val="000000" w:themeColor="text1"/>
          <w:sz w:val="24"/>
          <w:szCs w:val="24"/>
          <w:lang w:val="en-AU" w:eastAsia="en-AU"/>
        </w:rPr>
        <w:t>The origonal design had my products looking very different, the products orignaly where going to look profestional and had a proper price tag but bin the end I desided to focus on other things shuch as the slider. The products look very unprofestional because of the basic text on the pricing and how it is different for both images. The text for the price is misaligned</w:t>
      </w:r>
      <w:r w:rsidR="0018514E">
        <w:rPr>
          <w:noProof/>
          <w:color w:val="000000" w:themeColor="text1"/>
          <w:sz w:val="24"/>
          <w:szCs w:val="24"/>
          <w:lang w:val="en-AU" w:eastAsia="en-AU"/>
        </w:rPr>
        <w:t xml:space="preserve"> this can create a a feeling of danger and it dose not look like you can trust it.</w:t>
      </w:r>
    </w:p>
    <w:p w:rsidR="0018514E" w:rsidRDefault="0018514E" w:rsidP="000F69ED">
      <w:pPr>
        <w:rPr>
          <w:noProof/>
          <w:color w:val="000000" w:themeColor="text1"/>
          <w:sz w:val="24"/>
          <w:szCs w:val="24"/>
          <w:lang w:val="en-AU" w:eastAsia="en-AU"/>
        </w:rPr>
      </w:pPr>
    </w:p>
    <w:p w:rsidR="0018514E" w:rsidRPr="004367A6" w:rsidRDefault="00237FFE" w:rsidP="000F69ED">
      <w:pPr>
        <w:rPr>
          <w:noProof/>
          <w:color w:val="000000" w:themeColor="text1"/>
          <w:sz w:val="24"/>
          <w:szCs w:val="24"/>
          <w:lang w:val="en-AU" w:eastAsia="en-AU"/>
        </w:rPr>
      </w:pPr>
      <w:r>
        <w:rPr>
          <w:noProof/>
          <w:color w:val="000000" w:themeColor="text1"/>
          <w:sz w:val="24"/>
          <w:szCs w:val="24"/>
          <w:lang w:val="en-AU" w:eastAsia="en-AU"/>
        </w:rPr>
        <w:t>I wanted to have a good product section but ti turned out to be not the best and my sliders came out better than I expected. Because the sliders where better than I thought they would be I ended up focusing on the slider because of how proud of it I was, this caused a problem with me focusing on all the other featurs of the website. The other featurs of the site are not great but they do their job, the icons are what I love about the site because they look better than the standard hyperlink, instead of a hyperlink for a phone number I put an icon of a phone and same with the e-mail, the e-mail is a pictur of a letter. This makes it easier to understand and people from all over the world will be able to understand than an English word created as a hyperlink.</w:t>
      </w:r>
    </w:p>
    <w:p w:rsidR="0018514E" w:rsidRPr="0018514E" w:rsidRDefault="0018514E" w:rsidP="0018514E">
      <w:pPr>
        <w:rPr>
          <w:color w:val="0070C0"/>
          <w:sz w:val="24"/>
          <w:szCs w:val="24"/>
          <w:u w:val="single"/>
        </w:rPr>
      </w:pPr>
      <w:r w:rsidRPr="0018514E">
        <w:rPr>
          <w:color w:val="0070C0"/>
          <w:sz w:val="24"/>
          <w:szCs w:val="24"/>
          <w:u w:val="single"/>
        </w:rPr>
        <w:t>Evaluation:</w:t>
      </w:r>
    </w:p>
    <w:p w:rsidR="0018514E" w:rsidRPr="0018514E" w:rsidRDefault="0018514E" w:rsidP="0018514E">
      <w:pPr>
        <w:rPr>
          <w:color w:val="000000" w:themeColor="text1"/>
          <w:sz w:val="24"/>
          <w:szCs w:val="24"/>
        </w:rPr>
      </w:pPr>
      <w:r w:rsidRPr="0018514E">
        <w:rPr>
          <w:color w:val="000000" w:themeColor="text1"/>
          <w:sz w:val="24"/>
          <w:szCs w:val="24"/>
        </w:rPr>
        <w:t xml:space="preserve">My website does not look very good because of how I designed it and it did not have much through go into it. My website looks like a scam site because of how unprofessional it looks. The reason it looks unprofessional is because of the colour pallet it looks like there is no though put into the colour pallet because of how the </w:t>
      </w:r>
      <w:r w:rsidRPr="0018514E">
        <w:rPr>
          <w:color w:val="000000" w:themeColor="text1"/>
          <w:sz w:val="24"/>
          <w:szCs w:val="24"/>
        </w:rPr>
        <w:lastRenderedPageBreak/>
        <w:t>colours don’t correlate with each other. The job of my products don’t look the best and not the most trust worthy website design. The website design makes the site look cheaply made and like there is no enough put in because I did not know what I really wanted at first and this made the design look like I did not do enough.</w:t>
      </w:r>
    </w:p>
    <w:p w:rsidR="0018514E" w:rsidRPr="0018514E" w:rsidRDefault="0018514E" w:rsidP="0018514E">
      <w:pPr>
        <w:rPr>
          <w:color w:val="000000" w:themeColor="text1"/>
          <w:sz w:val="24"/>
          <w:szCs w:val="24"/>
        </w:rPr>
      </w:pPr>
    </w:p>
    <w:p w:rsidR="0018514E" w:rsidRPr="0018514E" w:rsidRDefault="0018514E" w:rsidP="00237FFE">
      <w:pPr>
        <w:rPr>
          <w:color w:val="000000" w:themeColor="text1"/>
          <w:sz w:val="24"/>
          <w:szCs w:val="24"/>
        </w:rPr>
      </w:pPr>
      <w:r w:rsidRPr="0018514E">
        <w:rPr>
          <w:color w:val="000000" w:themeColor="text1"/>
          <w:sz w:val="24"/>
          <w:szCs w:val="24"/>
        </w:rPr>
        <w:t xml:space="preserve">My design is not very unquiet because of the generic website feel of just a navbar, slider, footer and products. The website layout is so similar to all website layouts that it does not look unique in anyway and it does not help the viewer remember the site as a good site. My site has a very different feel to it than some sites because of how bad it looks on the outside and how it does not look trust worthy at all. If I visited this website I would leave </w:t>
      </w:r>
      <w:r w:rsidR="00237FFE" w:rsidRPr="00237FFE">
        <w:rPr>
          <w:color w:val="000000" w:themeColor="text1"/>
          <w:sz w:val="24"/>
          <w:szCs w:val="24"/>
        </w:rPr>
        <w:t>Immediately</w:t>
      </w:r>
      <w:r w:rsidRPr="0018514E">
        <w:rPr>
          <w:color w:val="000000" w:themeColor="text1"/>
          <w:sz w:val="24"/>
          <w:szCs w:val="24"/>
        </w:rPr>
        <w:t xml:space="preserve"> because it look like a scam site and how it works seems very shady because it operates very different from professional websites.</w:t>
      </w:r>
    </w:p>
    <w:p w:rsidR="0018514E" w:rsidRPr="0018514E" w:rsidRDefault="0018514E" w:rsidP="0018514E">
      <w:pPr>
        <w:rPr>
          <w:color w:val="000000" w:themeColor="text1"/>
          <w:sz w:val="24"/>
          <w:szCs w:val="24"/>
        </w:rPr>
      </w:pPr>
    </w:p>
    <w:p w:rsidR="0018514E" w:rsidRPr="0018514E" w:rsidRDefault="0018514E" w:rsidP="0018514E">
      <w:pPr>
        <w:rPr>
          <w:color w:val="000000" w:themeColor="text1"/>
          <w:sz w:val="24"/>
          <w:szCs w:val="24"/>
        </w:rPr>
      </w:pPr>
      <w:r w:rsidRPr="0018514E">
        <w:rPr>
          <w:color w:val="000000" w:themeColor="text1"/>
          <w:sz w:val="24"/>
          <w:szCs w:val="24"/>
        </w:rPr>
        <w:t xml:space="preserve">I did not devote enough time into thinking about my design and just went </w:t>
      </w:r>
      <w:r>
        <w:rPr>
          <w:color w:val="000000" w:themeColor="text1"/>
          <w:sz w:val="24"/>
          <w:szCs w:val="24"/>
        </w:rPr>
        <w:t>straight</w:t>
      </w:r>
      <w:r w:rsidRPr="0018514E">
        <w:rPr>
          <w:color w:val="000000" w:themeColor="text1"/>
          <w:sz w:val="24"/>
          <w:szCs w:val="24"/>
        </w:rPr>
        <w:t xml:space="preserve"> into making my site when I really should have though it through by taking time out of my day to sketch more designs than 2. I believe if I did this my site would have come out better than what it is now which is still not great but better. My site has many problems with it like the e-mail link not working and the buttons are not able to work.  If I </w:t>
      </w:r>
      <w:r>
        <w:rPr>
          <w:color w:val="000000" w:themeColor="text1"/>
          <w:sz w:val="24"/>
          <w:szCs w:val="24"/>
        </w:rPr>
        <w:t>gave</w:t>
      </w:r>
      <w:r w:rsidRPr="0018514E">
        <w:rPr>
          <w:color w:val="000000" w:themeColor="text1"/>
          <w:sz w:val="24"/>
          <w:szCs w:val="24"/>
        </w:rPr>
        <w:t xml:space="preserve"> a person </w:t>
      </w:r>
      <w:r>
        <w:rPr>
          <w:color w:val="000000" w:themeColor="text1"/>
          <w:sz w:val="24"/>
          <w:szCs w:val="24"/>
        </w:rPr>
        <w:t xml:space="preserve">money </w:t>
      </w:r>
      <w:r w:rsidRPr="0018514E">
        <w:rPr>
          <w:color w:val="000000" w:themeColor="text1"/>
          <w:sz w:val="24"/>
          <w:szCs w:val="24"/>
        </w:rPr>
        <w:t>to create a website and they handed me this I would not be satisfied with the work and try to get them to fix it so it looks at least presentable. I believe my website is really bad and I should of put more time into it but I did not and I focused on the portfolio, I also was stressing out over the folio. This affected my site because of me trying to rush to the portfolio, I did the sliders for a long time but they turned out bad and I needed to do a simpler design with an easy to read font for the pricing.</w:t>
      </w:r>
    </w:p>
    <w:p w:rsidR="0018514E" w:rsidRPr="0018514E" w:rsidRDefault="0018514E" w:rsidP="0018514E">
      <w:pPr>
        <w:rPr>
          <w:color w:val="000000" w:themeColor="text1"/>
          <w:sz w:val="24"/>
          <w:szCs w:val="24"/>
        </w:rPr>
      </w:pPr>
    </w:p>
    <w:p w:rsidR="0018514E" w:rsidRPr="0018514E" w:rsidRDefault="0018514E" w:rsidP="0018514E">
      <w:pPr>
        <w:rPr>
          <w:color w:val="000000" w:themeColor="text1"/>
          <w:sz w:val="24"/>
          <w:szCs w:val="24"/>
        </w:rPr>
      </w:pPr>
      <w:r w:rsidRPr="0018514E">
        <w:rPr>
          <w:color w:val="000000" w:themeColor="text1"/>
          <w:sz w:val="24"/>
          <w:szCs w:val="24"/>
        </w:rPr>
        <w:t>So I personally believe that my site is not the best and It could better if I put my mind to it. The only problem with it is how basic it is, there are many features to my website that makes it look like a scam such as the weird product designs with the random price tags placed on the game image. The website I created is not good for much and is not the best at advertising the arcade that I should be advertising, the only thing I am proud of in my website design is when I created the logo, and the logo is the best part of m</w:t>
      </w:r>
      <w:r>
        <w:rPr>
          <w:color w:val="000000" w:themeColor="text1"/>
          <w:sz w:val="24"/>
          <w:szCs w:val="24"/>
        </w:rPr>
        <w:t>y website. I like the desi</w:t>
      </w:r>
      <w:r w:rsidRPr="0018514E">
        <w:rPr>
          <w:color w:val="000000" w:themeColor="text1"/>
          <w:sz w:val="24"/>
          <w:szCs w:val="24"/>
        </w:rPr>
        <w:t xml:space="preserve">gn of the logo and how it </w:t>
      </w:r>
      <w:r w:rsidRPr="0018514E">
        <w:rPr>
          <w:color w:val="000000" w:themeColor="text1"/>
          <w:sz w:val="24"/>
          <w:szCs w:val="24"/>
        </w:rPr>
        <w:lastRenderedPageBreak/>
        <w:t>represents retro gaming at home and that is what Flynn’s arcade is about retro gaming, and home gaming.</w:t>
      </w:r>
    </w:p>
    <w:p w:rsidR="00C848AC" w:rsidRPr="004B7535" w:rsidRDefault="00706218" w:rsidP="00C234C1">
      <w:pPr>
        <w:rPr>
          <w:color w:val="FF0000"/>
          <w:sz w:val="24"/>
          <w:szCs w:val="24"/>
          <w:u w:val="single"/>
        </w:rPr>
      </w:pPr>
      <w:r>
        <w:rPr>
          <w:color w:val="FF0000"/>
          <w:sz w:val="24"/>
          <w:szCs w:val="24"/>
          <w:u w:val="single"/>
        </w:rPr>
        <w:t>Bibliography:</w:t>
      </w:r>
    </w:p>
    <w:p w:rsidR="00E42B31" w:rsidRDefault="009640A4" w:rsidP="00C234C1">
      <w:pPr>
        <w:rPr>
          <w:rStyle w:val="Hyperlink"/>
          <w:sz w:val="24"/>
          <w:szCs w:val="24"/>
        </w:rPr>
      </w:pPr>
      <w:hyperlink r:id="rId27" w:history="1">
        <w:r w:rsidR="003548D0" w:rsidRPr="001D77D4">
          <w:rPr>
            <w:rStyle w:val="Hyperlink"/>
            <w:sz w:val="24"/>
            <w:szCs w:val="24"/>
          </w:rPr>
          <w:t>https://www.desktopclass.com/computer-it/what-is-data-communications-and-signal.html</w:t>
        </w:r>
      </w:hyperlink>
    </w:p>
    <w:p w:rsidR="0018514E" w:rsidRDefault="009640A4" w:rsidP="00C234C1">
      <w:pPr>
        <w:rPr>
          <w:color w:val="000000" w:themeColor="text1"/>
          <w:sz w:val="24"/>
          <w:szCs w:val="24"/>
        </w:rPr>
      </w:pPr>
      <w:hyperlink r:id="rId28" w:history="1">
        <w:r w:rsidR="0018514E" w:rsidRPr="00E53910">
          <w:rPr>
            <w:rStyle w:val="Hyperlink"/>
            <w:sz w:val="24"/>
            <w:szCs w:val="24"/>
          </w:rPr>
          <w:t>https://www.websitetooltester.com/en/reviews/squarespace-review/</w:t>
        </w:r>
      </w:hyperlink>
    </w:p>
    <w:p w:rsidR="0018514E" w:rsidRDefault="009640A4" w:rsidP="00C234C1">
      <w:pPr>
        <w:rPr>
          <w:color w:val="000000" w:themeColor="text1"/>
          <w:sz w:val="24"/>
          <w:szCs w:val="24"/>
        </w:rPr>
      </w:pPr>
      <w:hyperlink r:id="rId29" w:history="1">
        <w:r w:rsidR="0018514E" w:rsidRPr="00E53910">
          <w:rPr>
            <w:rStyle w:val="Hyperlink"/>
            <w:sz w:val="24"/>
            <w:szCs w:val="24"/>
          </w:rPr>
          <w:t>https://www.websitebuilderexpert.com/website-builders/wix/wix-review/</w:t>
        </w:r>
      </w:hyperlink>
    </w:p>
    <w:p w:rsidR="0018514E" w:rsidRDefault="009640A4" w:rsidP="00C234C1">
      <w:pPr>
        <w:rPr>
          <w:color w:val="000000" w:themeColor="text1"/>
          <w:sz w:val="24"/>
          <w:szCs w:val="24"/>
        </w:rPr>
      </w:pPr>
      <w:hyperlink r:id="rId30" w:history="1">
        <w:r w:rsidR="0018514E" w:rsidRPr="00E53910">
          <w:rPr>
            <w:rStyle w:val="Hyperlink"/>
            <w:sz w:val="24"/>
            <w:szCs w:val="24"/>
          </w:rPr>
          <w:t>https://fitsmallbusiness.com/duda-user-reviews-pricing/</w:t>
        </w:r>
      </w:hyperlink>
    </w:p>
    <w:p w:rsidR="0018514E" w:rsidRDefault="009640A4" w:rsidP="00C234C1">
      <w:pPr>
        <w:rPr>
          <w:color w:val="000000" w:themeColor="text1"/>
          <w:sz w:val="24"/>
          <w:szCs w:val="24"/>
        </w:rPr>
      </w:pPr>
      <w:hyperlink r:id="rId31" w:history="1">
        <w:r w:rsidR="0018514E" w:rsidRPr="00E53910">
          <w:rPr>
            <w:rStyle w:val="Hyperlink"/>
            <w:sz w:val="24"/>
            <w:szCs w:val="24"/>
          </w:rPr>
          <w:t>https://www.websitetooltester.</w:t>
        </w:r>
        <w:r w:rsidR="0018514E" w:rsidRPr="00E53910">
          <w:rPr>
            <w:rStyle w:val="Hyperlink"/>
            <w:sz w:val="24"/>
            <w:szCs w:val="24"/>
          </w:rPr>
          <w:t>c</w:t>
        </w:r>
        <w:r w:rsidR="0018514E" w:rsidRPr="00E53910">
          <w:rPr>
            <w:rStyle w:val="Hyperlink"/>
            <w:sz w:val="24"/>
            <w:szCs w:val="24"/>
          </w:rPr>
          <w:t>om/en/reviews/dudaone/</w:t>
        </w:r>
      </w:hyperlink>
    </w:p>
    <w:p w:rsidR="0018514E" w:rsidRDefault="0018514E" w:rsidP="00C234C1">
      <w:pPr>
        <w:rPr>
          <w:color w:val="000000" w:themeColor="text1"/>
          <w:sz w:val="24"/>
          <w:szCs w:val="24"/>
        </w:rPr>
      </w:pPr>
    </w:p>
    <w:p w:rsidR="003548D0" w:rsidRDefault="003548D0" w:rsidP="00C234C1">
      <w:pPr>
        <w:rPr>
          <w:color w:val="000000" w:themeColor="text1"/>
          <w:sz w:val="24"/>
          <w:szCs w:val="24"/>
        </w:rPr>
      </w:pPr>
    </w:p>
    <w:p w:rsidR="00346EF0" w:rsidRDefault="00346EF0" w:rsidP="00C234C1">
      <w:pPr>
        <w:rPr>
          <w:color w:val="000000" w:themeColor="text1"/>
          <w:sz w:val="24"/>
          <w:szCs w:val="24"/>
        </w:rPr>
      </w:pPr>
    </w:p>
    <w:p w:rsidR="00346EF0" w:rsidRPr="00346EF0" w:rsidRDefault="00346EF0" w:rsidP="00C234C1">
      <w:pPr>
        <w:rPr>
          <w:color w:val="000000" w:themeColor="text1"/>
          <w:sz w:val="24"/>
          <w:szCs w:val="24"/>
        </w:rPr>
      </w:pPr>
    </w:p>
    <w:sectPr w:rsidR="00346EF0" w:rsidRPr="00346EF0">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9640A4">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0E0280"/>
    <w:rsid w:val="000F69ED"/>
    <w:rsid w:val="00166182"/>
    <w:rsid w:val="0018514E"/>
    <w:rsid w:val="001F4411"/>
    <w:rsid w:val="00237FFE"/>
    <w:rsid w:val="002502A4"/>
    <w:rsid w:val="0025357E"/>
    <w:rsid w:val="002554CD"/>
    <w:rsid w:val="00262A88"/>
    <w:rsid w:val="00277B94"/>
    <w:rsid w:val="00293B83"/>
    <w:rsid w:val="002A259E"/>
    <w:rsid w:val="002B4294"/>
    <w:rsid w:val="0031148A"/>
    <w:rsid w:val="00313E2E"/>
    <w:rsid w:val="00326081"/>
    <w:rsid w:val="00333D0D"/>
    <w:rsid w:val="00346EF0"/>
    <w:rsid w:val="003548D0"/>
    <w:rsid w:val="00371990"/>
    <w:rsid w:val="00381D0A"/>
    <w:rsid w:val="00386119"/>
    <w:rsid w:val="003A6D12"/>
    <w:rsid w:val="003C07AE"/>
    <w:rsid w:val="003D5211"/>
    <w:rsid w:val="003E1FD5"/>
    <w:rsid w:val="004367A6"/>
    <w:rsid w:val="004B7535"/>
    <w:rsid w:val="004C049F"/>
    <w:rsid w:val="004C0976"/>
    <w:rsid w:val="005000E2"/>
    <w:rsid w:val="00504DE9"/>
    <w:rsid w:val="0062669C"/>
    <w:rsid w:val="006A3CE7"/>
    <w:rsid w:val="00706218"/>
    <w:rsid w:val="007257BC"/>
    <w:rsid w:val="00750BFF"/>
    <w:rsid w:val="007772C9"/>
    <w:rsid w:val="007F2B12"/>
    <w:rsid w:val="00810EE4"/>
    <w:rsid w:val="00874044"/>
    <w:rsid w:val="00896812"/>
    <w:rsid w:val="008B054F"/>
    <w:rsid w:val="008C1CCC"/>
    <w:rsid w:val="008C2BE1"/>
    <w:rsid w:val="008C3330"/>
    <w:rsid w:val="008D0F6F"/>
    <w:rsid w:val="009640A4"/>
    <w:rsid w:val="00995EBC"/>
    <w:rsid w:val="009965DC"/>
    <w:rsid w:val="0099673F"/>
    <w:rsid w:val="009A3E0B"/>
    <w:rsid w:val="009B63C9"/>
    <w:rsid w:val="009C5F9D"/>
    <w:rsid w:val="009D3764"/>
    <w:rsid w:val="00A518B5"/>
    <w:rsid w:val="00A955B6"/>
    <w:rsid w:val="00A95625"/>
    <w:rsid w:val="00AE10A2"/>
    <w:rsid w:val="00B31F04"/>
    <w:rsid w:val="00B41C20"/>
    <w:rsid w:val="00B72B57"/>
    <w:rsid w:val="00B7650D"/>
    <w:rsid w:val="00B8256F"/>
    <w:rsid w:val="00B94BBE"/>
    <w:rsid w:val="00C03CBE"/>
    <w:rsid w:val="00C06DC1"/>
    <w:rsid w:val="00C234C1"/>
    <w:rsid w:val="00C4637A"/>
    <w:rsid w:val="00C6554A"/>
    <w:rsid w:val="00C848AC"/>
    <w:rsid w:val="00CA63AA"/>
    <w:rsid w:val="00CA6607"/>
    <w:rsid w:val="00CD67FD"/>
    <w:rsid w:val="00CF5C3F"/>
    <w:rsid w:val="00D0725F"/>
    <w:rsid w:val="00D477B1"/>
    <w:rsid w:val="00D54404"/>
    <w:rsid w:val="00D62FDA"/>
    <w:rsid w:val="00E222DD"/>
    <w:rsid w:val="00E42B31"/>
    <w:rsid w:val="00E67B2D"/>
    <w:rsid w:val="00EC4D7A"/>
    <w:rsid w:val="00ED7C44"/>
    <w:rsid w:val="00EF773C"/>
    <w:rsid w:val="00F01459"/>
    <w:rsid w:val="00F24187"/>
    <w:rsid w:val="00F61020"/>
    <w:rsid w:val="00F84DE6"/>
    <w:rsid w:val="00F877BC"/>
    <w:rsid w:val="00F90E60"/>
    <w:rsid w:val="00FA0A20"/>
    <w:rsid w:val="00FB45E2"/>
    <w:rsid w:val="00FE1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142A9CD"/>
  <w15:docId w15:val="{BA60151E-85EA-4EBE-B944-4FA31A4B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websitebuilderexpert.com/website-builders/wix/wix-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ebsitetooltester.com/en/reviews/squarespace-review/"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websitetooltester.com/en/reviews/duda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desktopclass.com/computer-it/what-is-data-communications-and-signal.html" TargetMode="External"/><Relationship Id="rId30" Type="http://schemas.openxmlformats.org/officeDocument/2006/relationships/hyperlink" Target="https://fitsmallbusiness.com/duda-user-reviews-pric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C951-04AF-4AEF-A73D-A45415996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14</Pages>
  <Words>3234</Words>
  <Characters>18439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Austin Spears</dc:creator>
  <cp:lastModifiedBy>Austin Spears</cp:lastModifiedBy>
  <cp:revision>2</cp:revision>
  <cp:lastPrinted>2019-09-23T23:32:00Z</cp:lastPrinted>
  <dcterms:created xsi:type="dcterms:W3CDTF">2019-09-23T23:35:00Z</dcterms:created>
  <dcterms:modified xsi:type="dcterms:W3CDTF">2019-09-23T23:35:00Z</dcterms:modified>
</cp:coreProperties>
</file>